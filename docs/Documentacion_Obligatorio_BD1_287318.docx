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1199" w14:textId="77777777" w:rsidR="00505622" w:rsidRPr="00A925F4" w:rsidRDefault="00505622" w:rsidP="00505622">
      <w:pPr>
        <w:pStyle w:val="Sinespaciado"/>
        <w:jc w:val="center"/>
        <w:rPr>
          <w:b/>
          <w:sz w:val="40"/>
          <w:szCs w:val="40"/>
        </w:rPr>
      </w:pPr>
      <w:r w:rsidRPr="00A925F4">
        <w:rPr>
          <w:b/>
          <w:sz w:val="40"/>
          <w:szCs w:val="40"/>
        </w:rPr>
        <w:t>Universidad ORT Uruguay</w:t>
      </w:r>
    </w:p>
    <w:p w14:paraId="3EEEDAF2" w14:textId="77777777" w:rsidR="00505622" w:rsidRPr="00A925F4" w:rsidRDefault="00505622" w:rsidP="00505622">
      <w:pPr>
        <w:pStyle w:val="Sinespaciado"/>
        <w:jc w:val="center"/>
        <w:rPr>
          <w:b/>
          <w:sz w:val="40"/>
          <w:szCs w:val="40"/>
        </w:rPr>
      </w:pPr>
      <w:r w:rsidRPr="00A925F4">
        <w:rPr>
          <w:b/>
          <w:sz w:val="40"/>
          <w:szCs w:val="40"/>
        </w:rPr>
        <w:t>Facultad de Ingeniería</w:t>
      </w:r>
    </w:p>
    <w:p w14:paraId="6C5250E0" w14:textId="77777777" w:rsidR="00505622" w:rsidRPr="008E5B43" w:rsidRDefault="008E5B43" w:rsidP="008E5B43">
      <w:pPr>
        <w:pStyle w:val="Sinespaciado"/>
        <w:jc w:val="center"/>
        <w:rPr>
          <w:b/>
          <w:sz w:val="28"/>
          <w:szCs w:val="40"/>
        </w:rPr>
      </w:pPr>
      <w:r w:rsidRPr="007A1A65">
        <w:rPr>
          <w:b/>
          <w:sz w:val="32"/>
          <w:szCs w:val="40"/>
        </w:rPr>
        <w:t>Escuela de Tecnología</w:t>
      </w:r>
    </w:p>
    <w:p w14:paraId="2CF58ED9" w14:textId="77777777" w:rsidR="00505622" w:rsidRDefault="00505622" w:rsidP="00505622">
      <w:pPr>
        <w:jc w:val="center"/>
      </w:pPr>
    </w:p>
    <w:p w14:paraId="6375DCD8" w14:textId="77777777" w:rsidR="00505622" w:rsidRDefault="00505622" w:rsidP="00505622">
      <w:pPr>
        <w:jc w:val="center"/>
      </w:pPr>
    </w:p>
    <w:p w14:paraId="3BA62548" w14:textId="77777777" w:rsidR="00505622" w:rsidRDefault="00505622" w:rsidP="00505622">
      <w:pPr>
        <w:jc w:val="center"/>
      </w:pPr>
    </w:p>
    <w:p w14:paraId="6FF11AB0" w14:textId="77777777" w:rsidR="00505622" w:rsidRDefault="00505622" w:rsidP="00505622">
      <w:pPr>
        <w:jc w:val="center"/>
      </w:pPr>
    </w:p>
    <w:p w14:paraId="0F99C27C" w14:textId="77777777" w:rsidR="00505622" w:rsidRDefault="004552A2" w:rsidP="0050562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OBLIGATORIO </w:t>
      </w:r>
    </w:p>
    <w:p w14:paraId="18C6BBEF" w14:textId="77777777" w:rsidR="002E28D8" w:rsidRDefault="002E28D8" w:rsidP="0050562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BASE DE DATOS 1</w:t>
      </w:r>
    </w:p>
    <w:p w14:paraId="1B246BBC" w14:textId="77777777" w:rsidR="00505622" w:rsidRDefault="00505622" w:rsidP="00505622">
      <w:pPr>
        <w:jc w:val="center"/>
      </w:pPr>
    </w:p>
    <w:p w14:paraId="3D569C3C" w14:textId="78F92779" w:rsidR="00BA6663" w:rsidRPr="00BA6663" w:rsidRDefault="00BA6663" w:rsidP="00BA6663">
      <w:pPr>
        <w:jc w:val="center"/>
      </w:pPr>
      <w:r w:rsidRPr="00BA6663">
        <w:rPr>
          <w:noProof/>
        </w:rPr>
        <w:drawing>
          <wp:inline distT="0" distB="0" distL="0" distR="0" wp14:anchorId="375B1C3A" wp14:editId="36BFA1DB">
            <wp:extent cx="1426191" cy="1304938"/>
            <wp:effectExtent l="0" t="0" r="3175" b="0"/>
            <wp:docPr id="1482042" name="Imagen 2" descr="Un joven sonriendo con una camiseta neg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2" name="Imagen 2" descr="Un joven sonriendo con una camiseta neg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093" cy="132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2660" w14:textId="1571A8F6" w:rsidR="00505622" w:rsidRDefault="00505622" w:rsidP="00505622">
      <w:pPr>
        <w:jc w:val="center"/>
        <w:rPr>
          <w:b/>
        </w:rPr>
      </w:pPr>
      <w:r w:rsidRPr="00505622">
        <w:rPr>
          <w:b/>
        </w:rPr>
        <w:t>[</w:t>
      </w:r>
      <w:r w:rsidR="00522F42">
        <w:rPr>
          <w:b/>
        </w:rPr>
        <w:t>Santiago Brito</w:t>
      </w:r>
      <w:r w:rsidR="007A1A65">
        <w:rPr>
          <w:b/>
        </w:rPr>
        <w:t xml:space="preserve"> – </w:t>
      </w:r>
      <w:r w:rsidR="007A1308">
        <w:rPr>
          <w:b/>
        </w:rPr>
        <w:t>287318</w:t>
      </w:r>
      <w:r w:rsidR="007A1A65">
        <w:rPr>
          <w:b/>
        </w:rPr>
        <w:t>]</w:t>
      </w:r>
    </w:p>
    <w:p w14:paraId="1DC4D9BE" w14:textId="77777777" w:rsidR="004552A2" w:rsidRDefault="004552A2" w:rsidP="00505622">
      <w:pPr>
        <w:jc w:val="center"/>
        <w:rPr>
          <w:b/>
        </w:rPr>
      </w:pPr>
    </w:p>
    <w:p w14:paraId="23E20B2B" w14:textId="77777777" w:rsidR="004552A2" w:rsidRDefault="004552A2" w:rsidP="00505622">
      <w:pPr>
        <w:jc w:val="center"/>
        <w:rPr>
          <w:b/>
        </w:rPr>
      </w:pPr>
      <w:r>
        <w:rPr>
          <w:b/>
        </w:rPr>
        <w:t>[Grupo]</w:t>
      </w:r>
    </w:p>
    <w:p w14:paraId="31D32C7D" w14:textId="5D1064A7" w:rsidR="00505622" w:rsidRDefault="003563B8" w:rsidP="00505622">
      <w:pPr>
        <w:jc w:val="center"/>
        <w:rPr>
          <w:b/>
        </w:rPr>
      </w:pPr>
      <w:r>
        <w:rPr>
          <w:b/>
        </w:rPr>
        <w:t>Docente</w:t>
      </w:r>
      <w:r w:rsidR="00505622" w:rsidRPr="00505622">
        <w:rPr>
          <w:b/>
        </w:rPr>
        <w:t>: [</w:t>
      </w:r>
      <w:r w:rsidR="00201821">
        <w:rPr>
          <w:b/>
        </w:rPr>
        <w:t>Rafael Cohen</w:t>
      </w:r>
      <w:r w:rsidR="00505622" w:rsidRPr="00505622">
        <w:rPr>
          <w:b/>
        </w:rPr>
        <w:t>]</w:t>
      </w:r>
    </w:p>
    <w:p w14:paraId="0D5E9646" w14:textId="5AE25694" w:rsidR="008E5B43" w:rsidRPr="00505622" w:rsidRDefault="008E5B43" w:rsidP="00505622">
      <w:pPr>
        <w:jc w:val="center"/>
        <w:rPr>
          <w:b/>
        </w:rPr>
      </w:pPr>
      <w:r>
        <w:rPr>
          <w:b/>
        </w:rPr>
        <w:t>[</w:t>
      </w:r>
      <w:r w:rsidR="000B4E9B">
        <w:rPr>
          <w:b/>
        </w:rPr>
        <w:t>Base de Datos 1</w:t>
      </w:r>
      <w:r>
        <w:rPr>
          <w:b/>
        </w:rPr>
        <w:t>]</w:t>
      </w:r>
    </w:p>
    <w:p w14:paraId="00B7AD43" w14:textId="77777777" w:rsidR="007A1A65" w:rsidRDefault="007A1A65" w:rsidP="00505622">
      <w:pPr>
        <w:jc w:val="center"/>
        <w:rPr>
          <w:b/>
        </w:rPr>
      </w:pPr>
    </w:p>
    <w:p w14:paraId="217E8ECD" w14:textId="77777777" w:rsidR="00505622" w:rsidRDefault="00505622" w:rsidP="00505622">
      <w:pPr>
        <w:jc w:val="center"/>
        <w:rPr>
          <w:b/>
        </w:rPr>
      </w:pPr>
      <w:r w:rsidRPr="00505622">
        <w:rPr>
          <w:b/>
        </w:rPr>
        <w:t>[</w:t>
      </w:r>
      <w:r w:rsidR="004552A2">
        <w:rPr>
          <w:b/>
        </w:rPr>
        <w:t>Fecha de entrega (DD-MM-YYYY)</w:t>
      </w:r>
      <w:r w:rsidRPr="00505622">
        <w:rPr>
          <w:b/>
        </w:rPr>
        <w:t>]</w:t>
      </w:r>
    </w:p>
    <w:p w14:paraId="0F390F71" w14:textId="77777777" w:rsidR="002E28D8" w:rsidRDefault="002E28D8">
      <w:pPr>
        <w:spacing w:after="200" w:line="276" w:lineRule="auto"/>
        <w:jc w:val="left"/>
        <w:rPr>
          <w:b/>
          <w:sz w:val="32"/>
          <w:szCs w:val="32"/>
        </w:rPr>
      </w:pPr>
      <w:r>
        <w:lastRenderedPageBreak/>
        <w:br w:type="page"/>
      </w:r>
    </w:p>
    <w:p w14:paraId="1B120D2D" w14:textId="77777777" w:rsidR="00505622" w:rsidRPr="00A05B82" w:rsidRDefault="0063289F" w:rsidP="00A05B82">
      <w:pPr>
        <w:pStyle w:val="TituloNoIndice"/>
      </w:pPr>
      <w:r w:rsidRPr="00450F51">
        <w:lastRenderedPageBreak/>
        <w:t>Índice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val="es-UY"/>
        </w:rPr>
        <w:id w:val="268664525"/>
        <w:docPartObj>
          <w:docPartGallery w:val="Table of Contents"/>
          <w:docPartUnique/>
        </w:docPartObj>
      </w:sdtPr>
      <w:sdtContent>
        <w:p w14:paraId="1E902C23" w14:textId="77777777" w:rsidR="000F1E36" w:rsidRDefault="000F1E36">
          <w:pPr>
            <w:pStyle w:val="TtuloTDC"/>
          </w:pPr>
        </w:p>
        <w:p w14:paraId="58B2AC8B" w14:textId="2B755398" w:rsidR="00073F53" w:rsidRDefault="008726EF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r>
            <w:rPr>
              <w:lang w:val="es-ES"/>
            </w:rPr>
            <w:fldChar w:fldCharType="begin"/>
          </w:r>
          <w:r w:rsidR="000F1E36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214387678" w:history="1">
            <w:r w:rsidR="00073F53" w:rsidRPr="0062294A">
              <w:rPr>
                <w:rStyle w:val="Hipervnculo"/>
                <w:noProof/>
              </w:rPr>
              <w:t>1.</w:t>
            </w:r>
            <w:r w:rsidR="00073F53"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="00073F53" w:rsidRPr="0062294A">
              <w:rPr>
                <w:rStyle w:val="Hipervnculo"/>
                <w:noProof/>
              </w:rPr>
              <w:t>Introducción</w:t>
            </w:r>
            <w:r w:rsidR="00073F53">
              <w:rPr>
                <w:noProof/>
                <w:webHidden/>
              </w:rPr>
              <w:tab/>
            </w:r>
            <w:r w:rsidR="00073F53">
              <w:rPr>
                <w:noProof/>
                <w:webHidden/>
              </w:rPr>
              <w:fldChar w:fldCharType="begin"/>
            </w:r>
            <w:r w:rsidR="00073F53">
              <w:rPr>
                <w:noProof/>
                <w:webHidden/>
              </w:rPr>
              <w:instrText xml:space="preserve"> PAGEREF _Toc214387678 \h </w:instrText>
            </w:r>
            <w:r w:rsidR="00073F53">
              <w:rPr>
                <w:noProof/>
                <w:webHidden/>
              </w:rPr>
            </w:r>
            <w:r w:rsidR="00073F53">
              <w:rPr>
                <w:noProof/>
                <w:webHidden/>
              </w:rPr>
              <w:fldChar w:fldCharType="separate"/>
            </w:r>
            <w:r w:rsidR="00073F53">
              <w:rPr>
                <w:noProof/>
                <w:webHidden/>
              </w:rPr>
              <w:t>5</w:t>
            </w:r>
            <w:r w:rsidR="00073F53">
              <w:rPr>
                <w:noProof/>
                <w:webHidden/>
              </w:rPr>
              <w:fldChar w:fldCharType="end"/>
            </w:r>
          </w:hyperlink>
        </w:p>
        <w:p w14:paraId="599222EA" w14:textId="6A406525" w:rsidR="00073F53" w:rsidRDefault="00073F53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79" w:history="1">
            <w:r w:rsidRPr="0062294A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Modelo entidad 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263B7" w14:textId="0384B90A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80" w:history="1">
            <w:r w:rsidRPr="0062294A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Diagrama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5539" w14:textId="528FE097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81" w:history="1">
            <w:r w:rsidRPr="0062294A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Restricciones no estructurales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A3B34" w14:textId="6A2F65C9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82" w:history="1">
            <w:r w:rsidRPr="0062294A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Justificaciones y otras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E2F62" w14:textId="161B83A9" w:rsidR="00073F53" w:rsidRDefault="00073F53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83" w:history="1">
            <w:r w:rsidRPr="0062294A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Modelo relacional (MR)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6EE2" w14:textId="07107038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87" w:history="1">
            <w:r w:rsidRPr="0062294A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6BB5B" w14:textId="52BD8A9D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88" w:history="1">
            <w:r w:rsidRPr="0062294A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5113" w14:textId="3B9D42EC" w:rsidR="00073F53" w:rsidRDefault="00073F53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89" w:history="1">
            <w:r w:rsidRPr="0062294A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91686" w14:textId="4BAD12EF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93" w:history="1">
            <w:r w:rsidRPr="0062294A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Data Definition Language (DDL)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FD9B" w14:textId="54C1697B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94" w:history="1">
            <w:r w:rsidRPr="0062294A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Data Manipulation Language (DML)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DE80" w14:textId="47D37C3F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695" w:history="1">
            <w:r w:rsidRPr="0062294A">
              <w:rPr>
                <w:rStyle w:val="Hipervnculo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C15E" w14:textId="4F319415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03" w:history="1">
            <w:r w:rsidRPr="0062294A">
              <w:rPr>
                <w:rStyle w:val="Hipervnculo"/>
                <w:noProof/>
              </w:rPr>
              <w:t>4.3.1.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306E" w14:textId="067207D1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04" w:history="1">
            <w:r w:rsidRPr="0062294A">
              <w:rPr>
                <w:rStyle w:val="Hipervnculo"/>
                <w:noProof/>
              </w:rPr>
              <w:t>4.3.2.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BA6A" w14:textId="7C95B98D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05" w:history="1">
            <w:r w:rsidRPr="0062294A">
              <w:rPr>
                <w:rStyle w:val="Hipervnculo"/>
                <w:noProof/>
              </w:rPr>
              <w:t>4.3.3.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F2ECD" w14:textId="66508A97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06" w:history="1">
            <w:r w:rsidRPr="0062294A">
              <w:rPr>
                <w:rStyle w:val="Hipervnculo"/>
                <w:noProof/>
              </w:rPr>
              <w:t>4.3.4.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35474" w14:textId="7CE34338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07" w:history="1">
            <w:r w:rsidRPr="0062294A">
              <w:rPr>
                <w:rStyle w:val="Hipervnculo"/>
                <w:noProof/>
              </w:rPr>
              <w:t>4.3.5.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BA1C9" w14:textId="731B963A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08" w:history="1">
            <w:r w:rsidRPr="0062294A">
              <w:rPr>
                <w:rStyle w:val="Hipervnculo"/>
                <w:noProof/>
              </w:rPr>
              <w:t>4.3.6.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65F9" w14:textId="50411DCC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09" w:history="1">
            <w:r w:rsidRPr="0062294A">
              <w:rPr>
                <w:rStyle w:val="Hipervnculo"/>
                <w:noProof/>
              </w:rPr>
              <w:t>4.3.7.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6E603" w14:textId="25B7F090" w:rsidR="00073F53" w:rsidRDefault="00073F5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10" w:history="1">
            <w:r w:rsidRPr="0062294A">
              <w:rPr>
                <w:rStyle w:val="Hipervnculo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Evidencia de ejecución de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D1CA" w14:textId="07F5045A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11" w:history="1">
            <w:r w:rsidRPr="0062294A">
              <w:rPr>
                <w:rStyle w:val="Hipervnculo"/>
                <w:noProof/>
              </w:rPr>
              <w:t>4.4.1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6FDEA" w14:textId="73C09809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12" w:history="1">
            <w:r w:rsidRPr="0062294A">
              <w:rPr>
                <w:rStyle w:val="Hipervnculo"/>
                <w:noProof/>
              </w:rPr>
              <w:t>4.4.2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B115" w14:textId="0A6AE72C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13" w:history="1">
            <w:r w:rsidRPr="0062294A">
              <w:rPr>
                <w:rStyle w:val="Hipervnculo"/>
                <w:noProof/>
              </w:rPr>
              <w:t>4.4.3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13983" w14:textId="44D95AB7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14" w:history="1">
            <w:r w:rsidRPr="0062294A">
              <w:rPr>
                <w:rStyle w:val="Hipervnculo"/>
                <w:noProof/>
              </w:rPr>
              <w:t>4.4.4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29FD" w14:textId="208E4413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15" w:history="1">
            <w:r w:rsidRPr="0062294A">
              <w:rPr>
                <w:rStyle w:val="Hipervnculo"/>
                <w:noProof/>
              </w:rPr>
              <w:t>4.4.5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88C1" w14:textId="139E6D55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16" w:history="1">
            <w:r w:rsidRPr="0062294A">
              <w:rPr>
                <w:rStyle w:val="Hipervnculo"/>
                <w:noProof/>
              </w:rPr>
              <w:t>4.4.6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36A6" w14:textId="6EE82AC8" w:rsidR="00073F53" w:rsidRDefault="00073F5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14387717" w:history="1">
            <w:r w:rsidRPr="0062294A">
              <w:rPr>
                <w:rStyle w:val="Hipervnculo"/>
                <w:noProof/>
              </w:rPr>
              <w:t>4.4.7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62294A">
              <w:rPr>
                <w:rStyle w:val="Hipervnculo"/>
                <w:noProof/>
              </w:rPr>
              <w:t>Consulta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_Toc214387717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39F40" w14:textId="1CF32C50" w:rsidR="000F1E36" w:rsidRDefault="008726EF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14:paraId="2BB1415A" w14:textId="77777777" w:rsidR="00505622" w:rsidRDefault="00505622">
      <w:pPr>
        <w:spacing w:line="276" w:lineRule="auto"/>
        <w:rPr>
          <w:b/>
        </w:rPr>
      </w:pPr>
      <w:r>
        <w:rPr>
          <w:b/>
        </w:rPr>
        <w:br w:type="page"/>
      </w:r>
    </w:p>
    <w:p w14:paraId="4A24F123" w14:textId="77777777" w:rsidR="009607B2" w:rsidRPr="000F1E36" w:rsidRDefault="00505622" w:rsidP="00B74B10">
      <w:pPr>
        <w:pStyle w:val="Titulo1Numerado"/>
      </w:pPr>
      <w:r w:rsidRPr="00450F51">
        <w:lastRenderedPageBreak/>
        <w:t xml:space="preserve"> </w:t>
      </w:r>
      <w:bookmarkStart w:id="0" w:name="_Toc214387678"/>
      <w:r w:rsidR="002E28D8">
        <w:t>Introducción</w:t>
      </w:r>
      <w:bookmarkEnd w:id="0"/>
    </w:p>
    <w:p w14:paraId="136BC5B0" w14:textId="7D985D8A" w:rsidR="00C626C1" w:rsidRDefault="00C626C1" w:rsidP="00C626C1">
      <w:pPr>
        <w:spacing w:line="240" w:lineRule="auto"/>
      </w:pPr>
      <w:r>
        <w:t xml:space="preserve">El problema a resolver es el siguiente: </w:t>
      </w:r>
      <w:r w:rsidRPr="00CA419D">
        <w:t>La empresa de logística internacional “GlobalTransporte” está desarrollando un sistema para gestionar sus operaciones de transporte y distribución de mercaderías.</w:t>
      </w:r>
      <w:r>
        <w:t xml:space="preserve"> </w:t>
      </w:r>
    </w:p>
    <w:p w14:paraId="6FF5CCB2" w14:textId="762275CF" w:rsidR="00C626C1" w:rsidRDefault="00C626C1" w:rsidP="00C626C1">
      <w:pPr>
        <w:spacing w:line="240" w:lineRule="auto"/>
      </w:pPr>
      <w:r>
        <w:t>Se pide:</w:t>
      </w:r>
    </w:p>
    <w:p w14:paraId="00973FF6" w14:textId="771BD6CC" w:rsidR="00C626C1" w:rsidRDefault="00C626C1" w:rsidP="00C626C1">
      <w:pPr>
        <w:pStyle w:val="Prrafodelista"/>
        <w:numPr>
          <w:ilvl w:val="0"/>
          <w:numId w:val="39"/>
        </w:numPr>
        <w:spacing w:line="240" w:lineRule="auto"/>
      </w:pPr>
      <w:r>
        <w:t xml:space="preserve">Modelo Entidad Relación (MER) </w:t>
      </w:r>
      <w:r w:rsidRPr="00C626C1">
        <w:t>que permita almacenar la información necesaria para cumplir todos los requerimientos del sistema.</w:t>
      </w:r>
    </w:p>
    <w:p w14:paraId="23EA85CD" w14:textId="2C0B9651" w:rsidR="00C626C1" w:rsidRDefault="00C626C1" w:rsidP="00C626C1">
      <w:pPr>
        <w:pStyle w:val="Prrafodelista"/>
        <w:numPr>
          <w:ilvl w:val="0"/>
          <w:numId w:val="39"/>
        </w:numPr>
        <w:spacing w:line="240" w:lineRule="auto"/>
      </w:pPr>
      <w:r w:rsidRPr="00C626C1">
        <w:t>Modelo relacional correspondiente llevado a un esquema normalizado al menos hasta 3ª forma normal</w:t>
      </w:r>
      <w:r>
        <w:t>.</w:t>
      </w:r>
    </w:p>
    <w:p w14:paraId="3239F7C9" w14:textId="4E4B5D47" w:rsidR="00C626C1" w:rsidRDefault="00C626C1" w:rsidP="00C626C1">
      <w:pPr>
        <w:pStyle w:val="Prrafodelista"/>
        <w:numPr>
          <w:ilvl w:val="0"/>
          <w:numId w:val="39"/>
        </w:numPr>
        <w:spacing w:line="240" w:lineRule="auto"/>
      </w:pPr>
      <w:r w:rsidRPr="00C626C1">
        <w:t>Generar un script con el DDL de la creación de la base de datos</w:t>
      </w:r>
      <w:r>
        <w:t>.</w:t>
      </w:r>
    </w:p>
    <w:p w14:paraId="087C344D" w14:textId="72374B29" w:rsidR="00C626C1" w:rsidRDefault="00C626C1" w:rsidP="00C626C1">
      <w:pPr>
        <w:pStyle w:val="Prrafodelista"/>
        <w:numPr>
          <w:ilvl w:val="0"/>
          <w:numId w:val="39"/>
        </w:numPr>
        <w:spacing w:line="240" w:lineRule="auto"/>
      </w:pPr>
      <w:r w:rsidRPr="00C626C1">
        <w:t>Generar datos de prueba completos para validar las consultas</w:t>
      </w:r>
      <w:r>
        <w:t>.</w:t>
      </w:r>
    </w:p>
    <w:p w14:paraId="708BF573" w14:textId="5C1FC79C" w:rsidR="00C626C1" w:rsidRDefault="00C626C1" w:rsidP="00C626C1">
      <w:pPr>
        <w:pStyle w:val="Prrafodelista"/>
        <w:numPr>
          <w:ilvl w:val="0"/>
          <w:numId w:val="39"/>
        </w:numPr>
        <w:spacing w:line="240" w:lineRule="auto"/>
      </w:pPr>
      <w:r w:rsidRPr="00C626C1">
        <w:t>Generar un script con las soluciones de las consultas solicitadas</w:t>
      </w:r>
      <w:r>
        <w:t>.</w:t>
      </w:r>
    </w:p>
    <w:p w14:paraId="6C0DABF0" w14:textId="77777777" w:rsidR="002347D4" w:rsidRDefault="002347D4" w:rsidP="004552A2">
      <w:pPr>
        <w:spacing w:line="240" w:lineRule="auto"/>
      </w:pPr>
    </w:p>
    <w:p w14:paraId="6389FEC9" w14:textId="77777777" w:rsidR="00505622" w:rsidRPr="000F1E36" w:rsidRDefault="002347D4" w:rsidP="000F1E36">
      <w:pPr>
        <w:pStyle w:val="Titulo1Numerado"/>
      </w:pPr>
      <w:bookmarkStart w:id="1" w:name="_Toc214387679"/>
      <w:r>
        <w:t>Modelo entidad relación (MER)</w:t>
      </w:r>
      <w:bookmarkEnd w:id="1"/>
    </w:p>
    <w:p w14:paraId="400054BD" w14:textId="77777777" w:rsidR="002347D4" w:rsidRDefault="002347D4" w:rsidP="002347D4">
      <w:pPr>
        <w:pStyle w:val="Titulo2Numerado"/>
        <w:numPr>
          <w:ilvl w:val="1"/>
          <w:numId w:val="19"/>
        </w:numPr>
      </w:pPr>
      <w:bookmarkStart w:id="2" w:name="_Toc214387680"/>
      <w:r>
        <w:t>Diagrama Entidad Relación</w:t>
      </w:r>
      <w:bookmarkEnd w:id="2"/>
      <w:r>
        <w:t xml:space="preserve"> </w:t>
      </w:r>
    </w:p>
    <w:p w14:paraId="1DC8F443" w14:textId="23774CD2" w:rsidR="00070047" w:rsidRPr="00070047" w:rsidRDefault="00D73302" w:rsidP="00070047">
      <w:r w:rsidRPr="00D73302">
        <w:drawing>
          <wp:inline distT="0" distB="0" distL="0" distR="0" wp14:anchorId="32CADEC5" wp14:editId="76A639CD">
            <wp:extent cx="5400040" cy="4002405"/>
            <wp:effectExtent l="0" t="0" r="0" b="0"/>
            <wp:docPr id="2121535465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5465" name="Imagen 1" descr="Diagrama, Dibujo de ingenierí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A9D4" w14:textId="77777777" w:rsidR="002347D4" w:rsidRDefault="002347D4" w:rsidP="002347D4">
      <w:pPr>
        <w:pStyle w:val="Titulo2Numerado"/>
        <w:numPr>
          <w:ilvl w:val="1"/>
          <w:numId w:val="19"/>
        </w:numPr>
      </w:pPr>
      <w:r>
        <w:lastRenderedPageBreak/>
        <w:t xml:space="preserve"> </w:t>
      </w:r>
      <w:bookmarkStart w:id="3" w:name="_Toc214387681"/>
      <w:r>
        <w:t>Restricciones no estructurales</w:t>
      </w:r>
      <w:bookmarkEnd w:id="3"/>
    </w:p>
    <w:p w14:paraId="4B521055" w14:textId="51A13D1D" w:rsidR="004C2C74" w:rsidRDefault="004C2C74" w:rsidP="004C2C74">
      <w:pPr>
        <w:pStyle w:val="Prrafodelista"/>
        <w:numPr>
          <w:ilvl w:val="0"/>
          <w:numId w:val="37"/>
        </w:numPr>
      </w:pPr>
      <w:r>
        <w:t>El atributo codigoTipoVehiculo de la entidad TIPO_VEHICULO es un código compuesto de 3 letras y 2 números.</w:t>
      </w:r>
    </w:p>
    <w:p w14:paraId="26496EAA" w14:textId="19C37C5B" w:rsidR="004C2C74" w:rsidRDefault="004C2C74" w:rsidP="004C2C74">
      <w:pPr>
        <w:pStyle w:val="Prrafodelista"/>
        <w:numPr>
          <w:ilvl w:val="0"/>
          <w:numId w:val="37"/>
        </w:numPr>
      </w:pPr>
      <w:r>
        <w:t xml:space="preserve">El atributo </w:t>
      </w:r>
      <w:r w:rsidR="00616437">
        <w:t>descripción</w:t>
      </w:r>
      <w:r>
        <w:t xml:space="preserve"> de la entidad TIPO_VEHICULO tiene hasta 30 caracteres y siempre debe existir.</w:t>
      </w:r>
    </w:p>
    <w:p w14:paraId="6A2724CE" w14:textId="5B2CFB33" w:rsidR="004C2C74" w:rsidRDefault="004C2C74" w:rsidP="004C2C74">
      <w:pPr>
        <w:pStyle w:val="Prrafodelista"/>
        <w:numPr>
          <w:ilvl w:val="0"/>
          <w:numId w:val="37"/>
        </w:numPr>
      </w:pPr>
      <w:r>
        <w:t>El atributo numeroVehiculo de la entidad VEHICULO es un numero auto incremental.</w:t>
      </w:r>
    </w:p>
    <w:p w14:paraId="7ABBE3C0" w14:textId="17336270" w:rsidR="004C2C74" w:rsidRDefault="004C2C74" w:rsidP="004C2C74">
      <w:pPr>
        <w:pStyle w:val="Prrafodelista"/>
        <w:numPr>
          <w:ilvl w:val="0"/>
          <w:numId w:val="37"/>
        </w:numPr>
      </w:pPr>
      <w:r>
        <w:t xml:space="preserve">El atributo </w:t>
      </w:r>
      <w:r w:rsidR="00616437">
        <w:t>descripción</w:t>
      </w:r>
      <w:r>
        <w:t xml:space="preserve"> de la entidad VEHICULO tiene hasta 30 caracteres y siempre debe existir.</w:t>
      </w:r>
    </w:p>
    <w:p w14:paraId="151D32B1" w14:textId="065D526C" w:rsidR="004C2C74" w:rsidRDefault="004C2C74" w:rsidP="004C2C74">
      <w:pPr>
        <w:pStyle w:val="Prrafodelista"/>
        <w:numPr>
          <w:ilvl w:val="0"/>
          <w:numId w:val="37"/>
        </w:numPr>
      </w:pPr>
      <w:r>
        <w:t>Los atributos marca y modelo de la entidad VEHICULO tienen hasta 20 caracteres y siempre deben existir.</w:t>
      </w:r>
    </w:p>
    <w:p w14:paraId="1C2E602F" w14:textId="73F39F93" w:rsidR="004C2C74" w:rsidRDefault="004C2C74" w:rsidP="004C2C74">
      <w:pPr>
        <w:pStyle w:val="Prrafodelista"/>
        <w:numPr>
          <w:ilvl w:val="0"/>
          <w:numId w:val="37"/>
        </w:numPr>
      </w:pPr>
      <w:r>
        <w:t>El atributo capacidadCarga de la entidad VEHICULO es registrado en kg y sin decimales.</w:t>
      </w:r>
    </w:p>
    <w:p w14:paraId="3A2CA12C" w14:textId="4790F895" w:rsidR="004C2C74" w:rsidRDefault="004C2C74" w:rsidP="004C2C74">
      <w:pPr>
        <w:pStyle w:val="Prrafodelista"/>
        <w:numPr>
          <w:ilvl w:val="0"/>
          <w:numId w:val="37"/>
        </w:numPr>
      </w:pPr>
      <w:r>
        <w:t>El atributo numeroHabilitacion de la entidad HABILITACION es un numero auto incremental.</w:t>
      </w:r>
    </w:p>
    <w:p w14:paraId="5D2FF45E" w14:textId="6E790830" w:rsidR="004C2C74" w:rsidRDefault="004C2C74" w:rsidP="004C2C74">
      <w:pPr>
        <w:pStyle w:val="Prrafodelista"/>
        <w:numPr>
          <w:ilvl w:val="0"/>
          <w:numId w:val="37"/>
        </w:numPr>
      </w:pPr>
      <w:r>
        <w:t xml:space="preserve">El atributo </w:t>
      </w:r>
      <w:r w:rsidR="00616437">
        <w:t>descripción</w:t>
      </w:r>
      <w:r>
        <w:t xml:space="preserve"> de la entidad HABILITACION tiene hasta 20 caracteres.</w:t>
      </w:r>
    </w:p>
    <w:p w14:paraId="13BE9CC2" w14:textId="7EA551DC" w:rsidR="004C2C74" w:rsidRDefault="004C2C74" w:rsidP="004C2C74">
      <w:pPr>
        <w:pStyle w:val="Prrafodelista"/>
        <w:numPr>
          <w:ilvl w:val="0"/>
          <w:numId w:val="37"/>
        </w:numPr>
      </w:pPr>
      <w:r>
        <w:t xml:space="preserve">El atributo </w:t>
      </w:r>
      <w:r w:rsidR="00616437">
        <w:t>descripción</w:t>
      </w:r>
      <w:r>
        <w:t xml:space="preserve"> de la entidad CLIENTE tiene hasta 40 caracteres y siempre debe existir.</w:t>
      </w:r>
    </w:p>
    <w:p w14:paraId="12907374" w14:textId="379340CB" w:rsidR="004C2C74" w:rsidRDefault="004C2C74" w:rsidP="004C2C74">
      <w:pPr>
        <w:pStyle w:val="Prrafodelista"/>
        <w:numPr>
          <w:ilvl w:val="0"/>
          <w:numId w:val="37"/>
        </w:numPr>
      </w:pPr>
      <w:r>
        <w:t xml:space="preserve">El atributo </w:t>
      </w:r>
      <w:r w:rsidR="00616437">
        <w:t>descripción</w:t>
      </w:r>
      <w:r>
        <w:t xml:space="preserve"> de la entidad PAQUETE tiene hasta 60 caracteres y siempre debe existir.</w:t>
      </w:r>
    </w:p>
    <w:p w14:paraId="4AA9ECBA" w14:textId="7B39683A" w:rsidR="004C2C74" w:rsidRDefault="004C2C74" w:rsidP="004C2C74">
      <w:pPr>
        <w:pStyle w:val="Prrafodelista"/>
        <w:numPr>
          <w:ilvl w:val="0"/>
          <w:numId w:val="37"/>
        </w:numPr>
      </w:pPr>
      <w:r>
        <w:t xml:space="preserve">El atributo orden de la </w:t>
      </w:r>
      <w:r w:rsidR="00616437">
        <w:t>relación</w:t>
      </w:r>
      <w:r>
        <w:t xml:space="preserve"> ENVIO_INCLUYE_PAQ es un secuencial que comienza siempre en 1.</w:t>
      </w:r>
    </w:p>
    <w:p w14:paraId="73EB6F43" w14:textId="77BAFAF8" w:rsidR="004C2C74" w:rsidRDefault="004C2C74" w:rsidP="004C2C74">
      <w:pPr>
        <w:pStyle w:val="Prrafodelista"/>
        <w:numPr>
          <w:ilvl w:val="0"/>
          <w:numId w:val="37"/>
        </w:numPr>
      </w:pPr>
      <w:r>
        <w:t>El atributo codigoInsumo de la entidad INSUMO es un código de 5 letras.</w:t>
      </w:r>
    </w:p>
    <w:p w14:paraId="2A18596C" w14:textId="62B7B402" w:rsidR="004C2C74" w:rsidRDefault="004C2C74" w:rsidP="004C2C74">
      <w:pPr>
        <w:pStyle w:val="Prrafodelista"/>
        <w:numPr>
          <w:ilvl w:val="0"/>
          <w:numId w:val="37"/>
        </w:numPr>
      </w:pPr>
      <w:r>
        <w:t xml:space="preserve">El atributo </w:t>
      </w:r>
      <w:r w:rsidR="00616437">
        <w:t>descripción</w:t>
      </w:r>
      <w:r>
        <w:t xml:space="preserve"> de la entidad INSUMO tiene hasta 20 caracteres.</w:t>
      </w:r>
    </w:p>
    <w:p w14:paraId="032B5649" w14:textId="42D2DCEF" w:rsidR="004C2C74" w:rsidRDefault="004C2C74" w:rsidP="004C2C74">
      <w:pPr>
        <w:pStyle w:val="Prrafodelista"/>
        <w:numPr>
          <w:ilvl w:val="0"/>
          <w:numId w:val="37"/>
        </w:numPr>
      </w:pPr>
      <w:r>
        <w:t>El atributo stock de la entidad INSUMO nunca puede ser negativo.</w:t>
      </w:r>
    </w:p>
    <w:p w14:paraId="3099DE06" w14:textId="305395B7" w:rsidR="004C2C74" w:rsidRDefault="004C2C74" w:rsidP="004C2C74">
      <w:pPr>
        <w:pStyle w:val="Prrafodelista"/>
        <w:numPr>
          <w:ilvl w:val="0"/>
          <w:numId w:val="37"/>
        </w:numPr>
      </w:pPr>
      <w:r>
        <w:t xml:space="preserve">Los INSUMOS se descartan una vez terminado él envió.  </w:t>
      </w:r>
    </w:p>
    <w:p w14:paraId="411652AB" w14:textId="725A2C58" w:rsidR="004C2C74" w:rsidRPr="004C2C74" w:rsidRDefault="004C2C74" w:rsidP="004C2C74">
      <w:pPr>
        <w:pStyle w:val="Prrafodelista"/>
        <w:numPr>
          <w:ilvl w:val="0"/>
          <w:numId w:val="37"/>
        </w:numPr>
      </w:pPr>
      <w:r>
        <w:t>El atributo numeroLinea de la entidad EVENTO es un secuencial que comienza en 1.</w:t>
      </w:r>
    </w:p>
    <w:p w14:paraId="3EE31BAF" w14:textId="77777777" w:rsidR="002347D4" w:rsidRDefault="002347D4" w:rsidP="002347D4">
      <w:pPr>
        <w:pStyle w:val="Titulo2Numerado"/>
        <w:numPr>
          <w:ilvl w:val="1"/>
          <w:numId w:val="19"/>
        </w:numPr>
      </w:pPr>
      <w:bookmarkStart w:id="4" w:name="_Toc214387682"/>
      <w:r>
        <w:lastRenderedPageBreak/>
        <w:t>Justificaciones y otras consideraciones</w:t>
      </w:r>
      <w:bookmarkEnd w:id="4"/>
    </w:p>
    <w:p w14:paraId="0CA53B71" w14:textId="1D7AF9D5" w:rsidR="004C2C74" w:rsidRDefault="004C2C74" w:rsidP="004C2C74">
      <w:pPr>
        <w:pStyle w:val="Prrafodelista"/>
        <w:numPr>
          <w:ilvl w:val="0"/>
          <w:numId w:val="37"/>
        </w:numPr>
      </w:pPr>
      <w:r>
        <w:t>Un VEHICULO puede relacionarse con varios ENVIOS.</w:t>
      </w:r>
    </w:p>
    <w:p w14:paraId="39E621B6" w14:textId="50F436F3" w:rsidR="004C2C74" w:rsidRDefault="004C2C74" w:rsidP="004C2C74">
      <w:pPr>
        <w:pStyle w:val="Prrafodelista"/>
        <w:numPr>
          <w:ilvl w:val="0"/>
          <w:numId w:val="37"/>
        </w:numPr>
      </w:pPr>
      <w:r>
        <w:t>Un CHOFER puede relacionarse con varios ENVIOS.</w:t>
      </w:r>
    </w:p>
    <w:p w14:paraId="673D9B5D" w14:textId="3E42A563" w:rsidR="004C2C74" w:rsidRPr="004C2C74" w:rsidRDefault="004C2C74" w:rsidP="004C2C74">
      <w:pPr>
        <w:pStyle w:val="Prrafodelista"/>
        <w:numPr>
          <w:ilvl w:val="0"/>
          <w:numId w:val="37"/>
        </w:numPr>
      </w:pPr>
      <w:r>
        <w:t>En la relación INS1_COMPATIBLE_INS2, codigoInsumo1 debe ser distinto a codigoInsumo2.</w:t>
      </w:r>
    </w:p>
    <w:p w14:paraId="29A9D11B" w14:textId="77777777" w:rsidR="002347D4" w:rsidRDefault="002347D4" w:rsidP="002347D4">
      <w:pPr>
        <w:pStyle w:val="Titulo1Numerado"/>
      </w:pPr>
      <w:bookmarkStart w:id="5" w:name="_Toc214387683"/>
      <w:r>
        <w:t>Modelo relacional (MR)</w:t>
      </w:r>
      <w:bookmarkEnd w:id="5"/>
    </w:p>
    <w:p w14:paraId="72C7CC0D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31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6" w:name="_Toc175053191"/>
      <w:bookmarkStart w:id="7" w:name="_Toc175053250"/>
      <w:bookmarkStart w:id="8" w:name="_Toc214387684"/>
      <w:bookmarkEnd w:id="6"/>
      <w:bookmarkEnd w:id="7"/>
      <w:bookmarkEnd w:id="8"/>
    </w:p>
    <w:p w14:paraId="75EC075B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31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9" w:name="_Toc175053192"/>
      <w:bookmarkStart w:id="10" w:name="_Toc175053251"/>
      <w:bookmarkStart w:id="11" w:name="_Toc214387685"/>
      <w:bookmarkEnd w:id="9"/>
      <w:bookmarkEnd w:id="10"/>
      <w:bookmarkEnd w:id="11"/>
    </w:p>
    <w:p w14:paraId="7AE318FA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31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12" w:name="_Toc175053193"/>
      <w:bookmarkStart w:id="13" w:name="_Toc175053252"/>
      <w:bookmarkStart w:id="14" w:name="_Toc214387686"/>
      <w:bookmarkEnd w:id="12"/>
      <w:bookmarkEnd w:id="13"/>
      <w:bookmarkEnd w:id="14"/>
    </w:p>
    <w:p w14:paraId="7E6A245F" w14:textId="1EA3D579" w:rsidR="00D91CB4" w:rsidRDefault="002347D4" w:rsidP="00D91CB4">
      <w:pPr>
        <w:pStyle w:val="Titulo2Numerado"/>
        <w:numPr>
          <w:ilvl w:val="1"/>
          <w:numId w:val="31"/>
        </w:numPr>
      </w:pPr>
      <w:bookmarkStart w:id="15" w:name="_Toc214387687"/>
      <w:r>
        <w:t>Restricciones</w:t>
      </w:r>
      <w:bookmarkEnd w:id="15"/>
    </w:p>
    <w:p w14:paraId="12BC4E0C" w14:textId="07E47B1E" w:rsidR="00F1217A" w:rsidRDefault="00D66A05" w:rsidP="00D66A05">
      <w:r>
        <w:t>RD:</w:t>
      </w:r>
    </w:p>
    <w:p w14:paraId="59AA6B9B" w14:textId="2DB62BBF" w:rsidR="00D66A05" w:rsidRDefault="00D66A05" w:rsidP="00F1217A">
      <w:pPr>
        <w:pStyle w:val="Prrafodelista"/>
        <w:numPr>
          <w:ilvl w:val="0"/>
          <w:numId w:val="34"/>
        </w:numPr>
      </w:pPr>
      <w:r>
        <w:t>El atributo codigoTipoVehiculo de la entidad TIPO_VEHICULO es un código compuesto de 3 letras y 2 números.</w:t>
      </w:r>
    </w:p>
    <w:p w14:paraId="79EEF325" w14:textId="51D5C107" w:rsidR="00D66A05" w:rsidRDefault="00D66A05" w:rsidP="00F1217A">
      <w:pPr>
        <w:pStyle w:val="Prrafodelista"/>
        <w:numPr>
          <w:ilvl w:val="0"/>
          <w:numId w:val="34"/>
        </w:numPr>
      </w:pPr>
      <w:r>
        <w:t xml:space="preserve">El atributo </w:t>
      </w:r>
      <w:r w:rsidR="00616437">
        <w:t>descripción</w:t>
      </w:r>
      <w:r>
        <w:t xml:space="preserve"> de la entidad TIPO_VEHICULO tiene hasta 30 caracteres y siempre debe existir.</w:t>
      </w:r>
    </w:p>
    <w:p w14:paraId="5EF2CA7A" w14:textId="7724A23D" w:rsidR="00D66A05" w:rsidRDefault="00D66A05" w:rsidP="00F1217A">
      <w:pPr>
        <w:pStyle w:val="Prrafodelista"/>
        <w:numPr>
          <w:ilvl w:val="0"/>
          <w:numId w:val="34"/>
        </w:numPr>
      </w:pPr>
      <w:r>
        <w:t>El atributo numeroVehiculo de la entidad VEHICULO es un numero auto incremental.</w:t>
      </w:r>
    </w:p>
    <w:p w14:paraId="234E83DD" w14:textId="0E2D7D52" w:rsidR="00D66A05" w:rsidRDefault="00D66A05" w:rsidP="00F1217A">
      <w:pPr>
        <w:pStyle w:val="Prrafodelista"/>
        <w:numPr>
          <w:ilvl w:val="0"/>
          <w:numId w:val="34"/>
        </w:numPr>
      </w:pPr>
      <w:r>
        <w:t xml:space="preserve">El atributo </w:t>
      </w:r>
      <w:r w:rsidR="00616437">
        <w:t>descripción</w:t>
      </w:r>
      <w:r>
        <w:t xml:space="preserve"> de la entidad VEHICULO tiene hasta 30 caracteres y siempre debe existir.</w:t>
      </w:r>
    </w:p>
    <w:p w14:paraId="16256B16" w14:textId="677CAEB2" w:rsidR="00D66A05" w:rsidRDefault="00D66A05" w:rsidP="00F1217A">
      <w:pPr>
        <w:pStyle w:val="Prrafodelista"/>
        <w:numPr>
          <w:ilvl w:val="0"/>
          <w:numId w:val="34"/>
        </w:numPr>
      </w:pPr>
      <w:r>
        <w:t>Los atributos marca y modelo de la entidad VEHICULO tienen hasta 20 caracteres y siempre deben existir.</w:t>
      </w:r>
    </w:p>
    <w:p w14:paraId="3489EE81" w14:textId="29862AE6" w:rsidR="00D66A05" w:rsidRDefault="00D66A05" w:rsidP="00F1217A">
      <w:pPr>
        <w:pStyle w:val="Prrafodelista"/>
        <w:numPr>
          <w:ilvl w:val="0"/>
          <w:numId w:val="34"/>
        </w:numPr>
      </w:pPr>
      <w:r>
        <w:t>El atributo capacidadCarga de la entidad VEHICULO es registrado en kg y sin decimales.</w:t>
      </w:r>
    </w:p>
    <w:p w14:paraId="2A8F9797" w14:textId="4B4B79A2" w:rsidR="00D66A05" w:rsidRDefault="00D66A05" w:rsidP="00F1217A">
      <w:pPr>
        <w:pStyle w:val="Prrafodelista"/>
        <w:numPr>
          <w:ilvl w:val="0"/>
          <w:numId w:val="34"/>
        </w:numPr>
      </w:pPr>
      <w:r>
        <w:t>El atributo numeroHabilitacion de la entidad HABILITACION es un numero auto incremental.</w:t>
      </w:r>
    </w:p>
    <w:p w14:paraId="61B755B1" w14:textId="23BEA49C" w:rsidR="00D66A05" w:rsidRDefault="00D66A05" w:rsidP="00F1217A">
      <w:pPr>
        <w:pStyle w:val="Prrafodelista"/>
        <w:numPr>
          <w:ilvl w:val="0"/>
          <w:numId w:val="34"/>
        </w:numPr>
      </w:pPr>
      <w:r>
        <w:t xml:space="preserve">El atributo </w:t>
      </w:r>
      <w:r w:rsidR="00616437">
        <w:t>descripción</w:t>
      </w:r>
      <w:r>
        <w:t xml:space="preserve"> de la entidad HABILITACION tiene hasta 20 caracteres.</w:t>
      </w:r>
    </w:p>
    <w:p w14:paraId="515F5F56" w14:textId="7F21F461" w:rsidR="00D66A05" w:rsidRDefault="00D66A05" w:rsidP="00F1217A">
      <w:pPr>
        <w:pStyle w:val="Prrafodelista"/>
        <w:numPr>
          <w:ilvl w:val="0"/>
          <w:numId w:val="34"/>
        </w:numPr>
      </w:pPr>
      <w:r>
        <w:t xml:space="preserve">El atributo </w:t>
      </w:r>
      <w:r w:rsidR="00616437">
        <w:t>descripción</w:t>
      </w:r>
      <w:r>
        <w:t xml:space="preserve"> de la entidad CLIENTE tiene hasta 40 caracteres y siempre debe existir.</w:t>
      </w:r>
    </w:p>
    <w:p w14:paraId="52D93FA1" w14:textId="798056F3" w:rsidR="00D66A05" w:rsidRDefault="00D66A05" w:rsidP="00F1217A">
      <w:pPr>
        <w:pStyle w:val="Prrafodelista"/>
        <w:numPr>
          <w:ilvl w:val="0"/>
          <w:numId w:val="34"/>
        </w:numPr>
      </w:pPr>
      <w:r>
        <w:t xml:space="preserve">El atributo </w:t>
      </w:r>
      <w:r w:rsidR="00616437">
        <w:t>descripción</w:t>
      </w:r>
      <w:r>
        <w:t xml:space="preserve"> de la entidad PAQUETE tiene hasta 60 caracteres y siempre debe existir.</w:t>
      </w:r>
    </w:p>
    <w:p w14:paraId="736AF813" w14:textId="1FF3B529" w:rsidR="00D66A05" w:rsidRDefault="00D66A05" w:rsidP="00F1217A">
      <w:pPr>
        <w:pStyle w:val="Prrafodelista"/>
        <w:numPr>
          <w:ilvl w:val="0"/>
          <w:numId w:val="34"/>
        </w:numPr>
      </w:pPr>
      <w:r>
        <w:lastRenderedPageBreak/>
        <w:t xml:space="preserve">El atributo orden de la </w:t>
      </w:r>
      <w:r w:rsidR="00616437">
        <w:t>relación</w:t>
      </w:r>
      <w:r>
        <w:t xml:space="preserve"> ENVIO_INCLUYE_PAQ es un secuencial que comienza siempre en 1.</w:t>
      </w:r>
    </w:p>
    <w:p w14:paraId="69BBE304" w14:textId="12B804DA" w:rsidR="00D66A05" w:rsidRDefault="00D66A05" w:rsidP="00F1217A">
      <w:pPr>
        <w:pStyle w:val="Prrafodelista"/>
        <w:numPr>
          <w:ilvl w:val="0"/>
          <w:numId w:val="34"/>
        </w:numPr>
      </w:pPr>
      <w:r>
        <w:t>El atributo codigoInsumo de la entidad INSUMO es un código de 5 letras.</w:t>
      </w:r>
    </w:p>
    <w:p w14:paraId="680102DE" w14:textId="4E9299EE" w:rsidR="00D66A05" w:rsidRDefault="00D66A05" w:rsidP="00F1217A">
      <w:pPr>
        <w:pStyle w:val="Prrafodelista"/>
        <w:numPr>
          <w:ilvl w:val="0"/>
          <w:numId w:val="34"/>
        </w:numPr>
      </w:pPr>
      <w:r>
        <w:t xml:space="preserve">El atributo </w:t>
      </w:r>
      <w:r w:rsidR="00616437">
        <w:t>descripción</w:t>
      </w:r>
      <w:r>
        <w:t xml:space="preserve"> de la entidad INSUMO tiene hasta 20 caracteres.</w:t>
      </w:r>
    </w:p>
    <w:p w14:paraId="09D7E681" w14:textId="1C748707" w:rsidR="00D66A05" w:rsidRDefault="00D66A05" w:rsidP="00F1217A">
      <w:pPr>
        <w:pStyle w:val="Prrafodelista"/>
        <w:numPr>
          <w:ilvl w:val="0"/>
          <w:numId w:val="34"/>
        </w:numPr>
      </w:pPr>
      <w:r>
        <w:t>El atributo stock de la entidad INSUMO nunca puede ser negativo.</w:t>
      </w:r>
    </w:p>
    <w:p w14:paraId="3AB28CE6" w14:textId="7E79A9D0" w:rsidR="00D66A05" w:rsidRDefault="00D66A05" w:rsidP="00F1217A">
      <w:pPr>
        <w:pStyle w:val="Prrafodelista"/>
        <w:numPr>
          <w:ilvl w:val="0"/>
          <w:numId w:val="34"/>
        </w:numPr>
      </w:pPr>
      <w:r>
        <w:t xml:space="preserve">Los INSUMOS se descartan una vez terminado él envió.  </w:t>
      </w:r>
    </w:p>
    <w:p w14:paraId="6ED42992" w14:textId="0CF718A8" w:rsidR="00D66A05" w:rsidRDefault="00D66A05" w:rsidP="00F1217A">
      <w:pPr>
        <w:pStyle w:val="Prrafodelista"/>
        <w:numPr>
          <w:ilvl w:val="0"/>
          <w:numId w:val="34"/>
        </w:numPr>
      </w:pPr>
      <w:r>
        <w:t>El atributo numeroLinea de la entidad EVENTO es un secuencial que comienza en 1.</w:t>
      </w:r>
    </w:p>
    <w:p w14:paraId="5C4BB3F5" w14:textId="77777777" w:rsidR="00D66A05" w:rsidRDefault="00D66A05" w:rsidP="00D66A05"/>
    <w:p w14:paraId="5F43A9D3" w14:textId="77777777" w:rsidR="00D66A05" w:rsidRDefault="00D66A05" w:rsidP="00F1217A">
      <w:r>
        <w:t>RNE (asumo que):</w:t>
      </w:r>
    </w:p>
    <w:p w14:paraId="41D6EC1A" w14:textId="6E56E066" w:rsidR="00D66A05" w:rsidRDefault="00D66A05" w:rsidP="00F1217A">
      <w:pPr>
        <w:pStyle w:val="Prrafodelista"/>
        <w:numPr>
          <w:ilvl w:val="0"/>
          <w:numId w:val="34"/>
        </w:numPr>
      </w:pPr>
      <w:r>
        <w:t>Un VEHICULO puede relacionarse con varios ENVIOS.</w:t>
      </w:r>
    </w:p>
    <w:p w14:paraId="3C3BAA13" w14:textId="15EBAA75" w:rsidR="00D66A05" w:rsidRDefault="00D66A05" w:rsidP="00F1217A">
      <w:pPr>
        <w:pStyle w:val="Prrafodelista"/>
        <w:numPr>
          <w:ilvl w:val="0"/>
          <w:numId w:val="34"/>
        </w:numPr>
      </w:pPr>
      <w:r>
        <w:t>Un CHOFER puede relacionarse con varios ENVIOS.</w:t>
      </w:r>
    </w:p>
    <w:p w14:paraId="1AF93112" w14:textId="1B5F3B0A" w:rsidR="00694283" w:rsidRPr="00D66A05" w:rsidRDefault="00666698" w:rsidP="00F1217A">
      <w:pPr>
        <w:pStyle w:val="Prrafodelista"/>
        <w:numPr>
          <w:ilvl w:val="0"/>
          <w:numId w:val="34"/>
        </w:numPr>
      </w:pPr>
      <w:r>
        <w:t xml:space="preserve">En la relación INS1_COMPATIBLE_INS2, </w:t>
      </w:r>
      <w:r w:rsidRPr="005B6F3F">
        <w:t>codigoInsumo1</w:t>
      </w:r>
      <w:r>
        <w:t xml:space="preserve"> debe ser distinto a codigoInsumo2.</w:t>
      </w:r>
    </w:p>
    <w:p w14:paraId="083DBD7B" w14:textId="77777777" w:rsidR="002347D4" w:rsidRDefault="002347D4" w:rsidP="00020EBE">
      <w:pPr>
        <w:pStyle w:val="Titulo2Numerado"/>
        <w:numPr>
          <w:ilvl w:val="1"/>
          <w:numId w:val="31"/>
        </w:numPr>
      </w:pPr>
      <w:bookmarkStart w:id="16" w:name="_Toc214387688"/>
      <w:r>
        <w:t>Normalización</w:t>
      </w:r>
      <w:bookmarkEnd w:id="16"/>
    </w:p>
    <w:p w14:paraId="76F49071" w14:textId="7E51C2ED" w:rsidR="000E1452" w:rsidRDefault="00D82B96" w:rsidP="000E1452">
      <w:r>
        <w:t xml:space="preserve">- </w:t>
      </w:r>
      <w:r w:rsidR="00C127AD" w:rsidRPr="00C127AD">
        <w:t>TIPO_DE_VEHICULO</w:t>
      </w:r>
      <w:r w:rsidR="00FE25EA">
        <w:t xml:space="preserve"> </w:t>
      </w:r>
      <w:r w:rsidR="00CD41EC">
        <w:t>(</w:t>
      </w:r>
      <w:r w:rsidR="00E4297F" w:rsidRPr="00E4297F">
        <w:rPr>
          <w:b/>
          <w:bCs/>
          <w:u w:val="single"/>
        </w:rPr>
        <w:t>codigoTipoVehiculo</w:t>
      </w:r>
      <w:r w:rsidR="0053031C">
        <w:t>, descripción)</w:t>
      </w:r>
    </w:p>
    <w:p w14:paraId="1738878A" w14:textId="4491250B" w:rsidR="0053031C" w:rsidRDefault="008D1715" w:rsidP="000E1452">
      <w:r>
        <w:t xml:space="preserve">PK </w:t>
      </w:r>
      <w:r w:rsidR="006D5E24">
        <w:t>–</w:t>
      </w:r>
      <w:r>
        <w:t xml:space="preserve"> </w:t>
      </w:r>
      <w:r w:rsidR="006D5E24">
        <w:t xml:space="preserve">codigoTipoVehiculo </w:t>
      </w:r>
    </w:p>
    <w:p w14:paraId="2D8F8A91" w14:textId="3E94AF5F" w:rsidR="006D5E24" w:rsidRDefault="006D5E24" w:rsidP="000E1452">
      <w:r>
        <w:t>-</w:t>
      </w:r>
      <w:r w:rsidR="001B0DC8">
        <w:t>VEHICULO (</w:t>
      </w:r>
      <w:r w:rsidR="001B0DC8" w:rsidRPr="001B0DC8">
        <w:rPr>
          <w:b/>
          <w:bCs/>
          <w:u w:val="single"/>
        </w:rPr>
        <w:t>numeroVehiculo</w:t>
      </w:r>
      <w:r w:rsidR="001B0DC8">
        <w:t xml:space="preserve">, </w:t>
      </w:r>
      <w:r w:rsidR="0022509E" w:rsidRPr="004C2C74">
        <w:rPr>
          <w:u w:val="single"/>
        </w:rPr>
        <w:t>matricula</w:t>
      </w:r>
      <w:r w:rsidR="0022509E">
        <w:t xml:space="preserve">, descripción, </w:t>
      </w:r>
      <w:r w:rsidR="00B97E64">
        <w:t xml:space="preserve">marca, modelo, </w:t>
      </w:r>
      <w:r w:rsidR="00E66FA5">
        <w:t xml:space="preserve">añoFabricacion, capacidadCarga, consumoCombustible, </w:t>
      </w:r>
      <w:r w:rsidR="00B646FC" w:rsidRPr="00B646FC">
        <w:rPr>
          <w:i/>
          <w:iCs/>
          <w:color w:val="00B0F0"/>
        </w:rPr>
        <w:t>codigoTipoVehiculo</w:t>
      </w:r>
      <w:r w:rsidR="00B646FC">
        <w:t>)</w:t>
      </w:r>
    </w:p>
    <w:p w14:paraId="67189173" w14:textId="1F326983" w:rsidR="006E6165" w:rsidRDefault="006E6165" w:rsidP="000E1452">
      <w:r>
        <w:t>PK – numeroVehiculo</w:t>
      </w:r>
    </w:p>
    <w:p w14:paraId="4A197543" w14:textId="37172A10" w:rsidR="006E6165" w:rsidRDefault="006E6165" w:rsidP="000E1452">
      <w:r>
        <w:t xml:space="preserve">FK – codigoTipoVehiculo </w:t>
      </w:r>
      <w:r w:rsidR="006C1811">
        <w:t>(TIPO_DE_VEHICULO)</w:t>
      </w:r>
    </w:p>
    <w:p w14:paraId="394511CB" w14:textId="71F9C101" w:rsidR="00C55D7B" w:rsidRDefault="00C55D7B" w:rsidP="000E1452">
      <w:r>
        <w:t>AK - matricula</w:t>
      </w:r>
    </w:p>
    <w:p w14:paraId="6C7D46F3" w14:textId="243EA960" w:rsidR="000E14E0" w:rsidRDefault="000E14E0" w:rsidP="000E14E0">
      <w:r>
        <w:t>-</w:t>
      </w:r>
      <w:r w:rsidR="0048167B">
        <w:t>CHOFER (</w:t>
      </w:r>
      <w:r w:rsidR="001566E1" w:rsidRPr="001566E1">
        <w:rPr>
          <w:b/>
          <w:bCs/>
          <w:u w:val="single"/>
        </w:rPr>
        <w:t>numeroFuncionario</w:t>
      </w:r>
      <w:r w:rsidR="001566E1">
        <w:t xml:space="preserve">, </w:t>
      </w:r>
      <w:r w:rsidR="0047390B" w:rsidRPr="004C2C74">
        <w:rPr>
          <w:u w:val="single"/>
        </w:rPr>
        <w:t>cedulaChofer</w:t>
      </w:r>
      <w:r w:rsidR="0047390B">
        <w:t xml:space="preserve">, nombre, apellido, fechaNacimiento, </w:t>
      </w:r>
      <w:r w:rsidR="00610330">
        <w:t>numeroLicencia, teléfono)</w:t>
      </w:r>
    </w:p>
    <w:p w14:paraId="4871FA43" w14:textId="11A59250" w:rsidR="00610330" w:rsidRDefault="00610330" w:rsidP="000E14E0">
      <w:r>
        <w:t xml:space="preserve">PK </w:t>
      </w:r>
      <w:r w:rsidR="0022050C">
        <w:t>–</w:t>
      </w:r>
      <w:r>
        <w:t xml:space="preserve"> numeroFuncionario</w:t>
      </w:r>
    </w:p>
    <w:p w14:paraId="4011FB38" w14:textId="7154E3FC" w:rsidR="00C55D7B" w:rsidRDefault="00C55D7B" w:rsidP="000E14E0">
      <w:r>
        <w:lastRenderedPageBreak/>
        <w:t>AK - cedulaChofer</w:t>
      </w:r>
    </w:p>
    <w:p w14:paraId="22DAD755" w14:textId="56B903BD" w:rsidR="0022050C" w:rsidRDefault="0022050C" w:rsidP="000E14E0">
      <w:r>
        <w:t>-</w:t>
      </w:r>
      <w:r w:rsidR="00633043">
        <w:t>HABILITACION</w:t>
      </w:r>
      <w:r w:rsidR="001B1162">
        <w:t xml:space="preserve"> (</w:t>
      </w:r>
      <w:r w:rsidR="001B1162" w:rsidRPr="001B1162">
        <w:rPr>
          <w:b/>
          <w:bCs/>
          <w:u w:val="single"/>
        </w:rPr>
        <w:t>numeroHabilitacion</w:t>
      </w:r>
      <w:r w:rsidR="001B1162">
        <w:t xml:space="preserve">, </w:t>
      </w:r>
      <w:r w:rsidR="00464ACA">
        <w:t>descripción)</w:t>
      </w:r>
    </w:p>
    <w:p w14:paraId="098E29DE" w14:textId="77777777" w:rsidR="00464ACA" w:rsidRDefault="00464ACA" w:rsidP="000E14E0">
      <w:r>
        <w:t xml:space="preserve">PK – numeroHabilitacion </w:t>
      </w:r>
    </w:p>
    <w:p w14:paraId="012B7645" w14:textId="3181C7FC" w:rsidR="00464ACA" w:rsidRDefault="00464ACA" w:rsidP="000E14E0">
      <w:r>
        <w:t xml:space="preserve"> </w:t>
      </w:r>
      <w:r w:rsidR="000B0E85">
        <w:t>-CHOFER_TIENE_HABI (</w:t>
      </w:r>
      <w:r w:rsidR="00612089" w:rsidRPr="001566E1">
        <w:rPr>
          <w:b/>
          <w:bCs/>
          <w:u w:val="single"/>
        </w:rPr>
        <w:t>numeroFuncionario</w:t>
      </w:r>
      <w:r w:rsidR="00612089">
        <w:rPr>
          <w:b/>
          <w:bCs/>
          <w:u w:val="single"/>
        </w:rPr>
        <w:t xml:space="preserve">, </w:t>
      </w:r>
      <w:r w:rsidR="00612089" w:rsidRPr="001B1162">
        <w:rPr>
          <w:b/>
          <w:bCs/>
          <w:u w:val="single"/>
        </w:rPr>
        <w:t>numeroHabilitacion</w:t>
      </w:r>
      <w:r w:rsidR="00612089" w:rsidRPr="00612089">
        <w:t>)</w:t>
      </w:r>
    </w:p>
    <w:p w14:paraId="1AD00223" w14:textId="3A7E40FE" w:rsidR="00AB4417" w:rsidRDefault="00AB4417" w:rsidP="000E14E0">
      <w:r>
        <w:t xml:space="preserve">PK - </w:t>
      </w:r>
      <w:r w:rsidRPr="00AB4417">
        <w:t>numeroFuncionario, numeroHabilitacion</w:t>
      </w:r>
    </w:p>
    <w:p w14:paraId="6BE360C4" w14:textId="6D0CD05C" w:rsidR="00AB4417" w:rsidRDefault="00AB4417" w:rsidP="000E14E0">
      <w:r>
        <w:t xml:space="preserve">FK </w:t>
      </w:r>
      <w:r w:rsidR="002336AF">
        <w:t>–</w:t>
      </w:r>
      <w:r>
        <w:t xml:space="preserve"> </w:t>
      </w:r>
      <w:r w:rsidR="002336AF" w:rsidRPr="00AB4417">
        <w:t>numeroFuncionario</w:t>
      </w:r>
      <w:r w:rsidR="002336AF">
        <w:t xml:space="preserve"> (CHOFER), </w:t>
      </w:r>
      <w:r w:rsidR="002336AF" w:rsidRPr="00AB4417">
        <w:t>numeroHabilitacion</w:t>
      </w:r>
      <w:r w:rsidR="002336AF">
        <w:t xml:space="preserve"> (HABILITACION)</w:t>
      </w:r>
    </w:p>
    <w:p w14:paraId="7CB3B297" w14:textId="0D613424" w:rsidR="009F7AA7" w:rsidRDefault="009F7AA7" w:rsidP="000E14E0">
      <w:r>
        <w:t>-ENVIO (</w:t>
      </w:r>
      <w:bookmarkStart w:id="17" w:name="_Hlk209792563"/>
      <w:r w:rsidR="00A25CDB" w:rsidRPr="00A25CDB">
        <w:rPr>
          <w:b/>
          <w:bCs/>
          <w:u w:val="single"/>
        </w:rPr>
        <w:t>numeroEnvio</w:t>
      </w:r>
      <w:bookmarkEnd w:id="17"/>
      <w:r w:rsidR="00A25CDB">
        <w:t xml:space="preserve">, </w:t>
      </w:r>
      <w:r w:rsidR="00DD4A6F">
        <w:t>fecha</w:t>
      </w:r>
      <w:r w:rsidR="00515F26">
        <w:t>Hora</w:t>
      </w:r>
      <w:r w:rsidR="00DD4A6F">
        <w:t>Salida, fecha</w:t>
      </w:r>
      <w:r w:rsidR="00515F26">
        <w:t>Hora</w:t>
      </w:r>
      <w:r w:rsidR="00DD4A6F">
        <w:t xml:space="preserve">FinalEstimada, </w:t>
      </w:r>
      <w:r w:rsidR="00BA3472">
        <w:t>fecha</w:t>
      </w:r>
      <w:r w:rsidR="00515F26">
        <w:t>Hora</w:t>
      </w:r>
      <w:r w:rsidR="00BA3472">
        <w:t>FinalReal</w:t>
      </w:r>
      <w:r w:rsidR="00086AB7">
        <w:t xml:space="preserve">, </w:t>
      </w:r>
      <w:r w:rsidR="00086AB7" w:rsidRPr="00086AB7">
        <w:rPr>
          <w:i/>
          <w:iCs/>
          <w:color w:val="00B0F0"/>
        </w:rPr>
        <w:t>numeroVehiculo</w:t>
      </w:r>
      <w:r w:rsidR="00BA3472">
        <w:t>)</w:t>
      </w:r>
    </w:p>
    <w:p w14:paraId="118AB980" w14:textId="181CF770" w:rsidR="003D073F" w:rsidRDefault="003D073F" w:rsidP="000E14E0">
      <w:r>
        <w:t xml:space="preserve">PK – </w:t>
      </w:r>
      <w:r w:rsidRPr="003D073F">
        <w:t>numeroEnvio</w:t>
      </w:r>
    </w:p>
    <w:p w14:paraId="108D64F5" w14:textId="0FBB265A" w:rsidR="00086AB7" w:rsidRDefault="00086AB7" w:rsidP="000E14E0">
      <w:r>
        <w:t xml:space="preserve">FK – </w:t>
      </w:r>
      <w:r w:rsidRPr="00086AB7">
        <w:t>numeroVehiculo</w:t>
      </w:r>
      <w:r>
        <w:t xml:space="preserve"> (VEHICULO)</w:t>
      </w:r>
    </w:p>
    <w:p w14:paraId="36B2A75B" w14:textId="61948015" w:rsidR="002113EF" w:rsidRDefault="005B6F3F" w:rsidP="000E14E0">
      <w:r>
        <w:t>-</w:t>
      </w:r>
      <w:r w:rsidR="002113EF">
        <w:t>CHOFER_ASIGNADO_ENV (</w:t>
      </w:r>
      <w:bookmarkStart w:id="18" w:name="_Hlk209793681"/>
      <w:r w:rsidR="00557E5C" w:rsidRPr="001566E1">
        <w:rPr>
          <w:b/>
          <w:bCs/>
          <w:u w:val="single"/>
        </w:rPr>
        <w:t>numeroFuncionario</w:t>
      </w:r>
      <w:r w:rsidR="00557E5C">
        <w:rPr>
          <w:b/>
          <w:bCs/>
          <w:u w:val="single"/>
        </w:rPr>
        <w:t xml:space="preserve">, </w:t>
      </w:r>
      <w:r w:rsidR="00557E5C" w:rsidRPr="001B1162">
        <w:rPr>
          <w:b/>
          <w:bCs/>
          <w:u w:val="single"/>
        </w:rPr>
        <w:t>numeroHabilitacion</w:t>
      </w:r>
      <w:r w:rsidR="00557E5C">
        <w:rPr>
          <w:b/>
          <w:bCs/>
          <w:u w:val="single"/>
        </w:rPr>
        <w:t xml:space="preserve">, </w:t>
      </w:r>
      <w:r w:rsidR="001D45ED" w:rsidRPr="001D45ED">
        <w:rPr>
          <w:b/>
          <w:bCs/>
          <w:u w:val="single"/>
        </w:rPr>
        <w:t>numeroEnvio</w:t>
      </w:r>
      <w:r w:rsidR="001D45ED">
        <w:t>)</w:t>
      </w:r>
      <w:bookmarkEnd w:id="18"/>
    </w:p>
    <w:p w14:paraId="518F20EB" w14:textId="16A95772" w:rsidR="00942646" w:rsidRDefault="00942646" w:rsidP="000E14E0">
      <w:r>
        <w:t xml:space="preserve">PK - </w:t>
      </w:r>
      <w:r w:rsidRPr="00942646">
        <w:t>numeroFuncionario, numeroHabilitacion, numeroEnvio</w:t>
      </w:r>
    </w:p>
    <w:p w14:paraId="1C2B591F" w14:textId="0391ECAA" w:rsidR="00942646" w:rsidRDefault="00942646" w:rsidP="000E14E0">
      <w:r>
        <w:t>FK</w:t>
      </w:r>
      <w:r w:rsidR="00D664B8">
        <w:t xml:space="preserve"> - </w:t>
      </w:r>
      <w:r w:rsidR="00F85D36" w:rsidRPr="00AB4417">
        <w:t>numeroFuncionario</w:t>
      </w:r>
      <w:r w:rsidR="00F85D36">
        <w:t xml:space="preserve"> (CHOFER), </w:t>
      </w:r>
      <w:r w:rsidR="00F85D36" w:rsidRPr="00AB4417">
        <w:t>numeroHabilitacion</w:t>
      </w:r>
      <w:r w:rsidR="00F85D36">
        <w:t xml:space="preserve"> (HABILITACION), numeroEnvio (ENVIO)</w:t>
      </w:r>
    </w:p>
    <w:p w14:paraId="6B2F56BC" w14:textId="190286E3" w:rsidR="001F0D65" w:rsidRDefault="005B6F3F" w:rsidP="000E14E0">
      <w:r>
        <w:t>-</w:t>
      </w:r>
      <w:r w:rsidR="00934B9A">
        <w:t>CLIENTE</w:t>
      </w:r>
      <w:r w:rsidR="005F5B78">
        <w:t xml:space="preserve"> (</w:t>
      </w:r>
      <w:r w:rsidR="00B315A3" w:rsidRPr="00B315A3">
        <w:rPr>
          <w:b/>
          <w:bCs/>
          <w:u w:val="single"/>
        </w:rPr>
        <w:t>numeroCliente</w:t>
      </w:r>
      <w:r w:rsidR="00B315A3">
        <w:t xml:space="preserve">, </w:t>
      </w:r>
      <w:r w:rsidR="00F706CD">
        <w:t>razonSocial, dirección, teléfono, país)</w:t>
      </w:r>
    </w:p>
    <w:p w14:paraId="5F49B14A" w14:textId="02EC4A91" w:rsidR="00F706CD" w:rsidRDefault="00F706CD" w:rsidP="000E14E0">
      <w:r>
        <w:t xml:space="preserve">PK </w:t>
      </w:r>
      <w:r w:rsidR="00BD69EE">
        <w:t>–</w:t>
      </w:r>
      <w:r>
        <w:t xml:space="preserve"> </w:t>
      </w:r>
      <w:r w:rsidRPr="00F706CD">
        <w:t>numeroCliente</w:t>
      </w:r>
    </w:p>
    <w:p w14:paraId="5F5A75A6" w14:textId="5D9E8B00" w:rsidR="00BD69EE" w:rsidRDefault="00625F7C" w:rsidP="000E14E0">
      <w:r>
        <w:t>-</w:t>
      </w:r>
      <w:r w:rsidR="00BD69EE">
        <w:t>PAQUETE (</w:t>
      </w:r>
      <w:r w:rsidR="000550A6" w:rsidRPr="000A7980">
        <w:rPr>
          <w:b/>
          <w:bCs/>
          <w:u w:val="single"/>
        </w:rPr>
        <w:t>idPaquete</w:t>
      </w:r>
      <w:r w:rsidR="000550A6">
        <w:t xml:space="preserve">, </w:t>
      </w:r>
      <w:r w:rsidR="000A7980">
        <w:t xml:space="preserve">peso, volumen, descripción, </w:t>
      </w:r>
      <w:r w:rsidR="000A7980" w:rsidRPr="000A7980">
        <w:rPr>
          <w:i/>
          <w:iCs/>
          <w:color w:val="00B0F0"/>
        </w:rPr>
        <w:t>numeroCliente</w:t>
      </w:r>
      <w:r w:rsidR="000A7980">
        <w:t xml:space="preserve">, </w:t>
      </w:r>
      <w:r w:rsidR="000A7980" w:rsidRPr="000A7980">
        <w:rPr>
          <w:i/>
          <w:iCs/>
          <w:color w:val="00B0F0"/>
        </w:rPr>
        <w:t>numeroEnvio</w:t>
      </w:r>
      <w:r w:rsidR="000A7980">
        <w:t xml:space="preserve">, </w:t>
      </w:r>
      <w:r w:rsidR="000A7980" w:rsidRPr="00666698">
        <w:t>orden</w:t>
      </w:r>
      <w:r w:rsidR="000A7980">
        <w:t>)</w:t>
      </w:r>
    </w:p>
    <w:p w14:paraId="626B7D3A" w14:textId="7287E286" w:rsidR="000A7980" w:rsidRDefault="000A7980" w:rsidP="000E14E0">
      <w:r>
        <w:t>PK – idPaquete</w:t>
      </w:r>
    </w:p>
    <w:p w14:paraId="53857979" w14:textId="4A074429" w:rsidR="000A7980" w:rsidRDefault="000A7980" w:rsidP="000E14E0">
      <w:r>
        <w:t>FK – numeroCliente (CLIENTE), numeroEnvio (ENVIO)</w:t>
      </w:r>
    </w:p>
    <w:p w14:paraId="5EEE52D9" w14:textId="34BBD4AE" w:rsidR="005B6F3F" w:rsidRDefault="005B6F3F" w:rsidP="000E14E0">
      <w:r>
        <w:t>-INSUMO (</w:t>
      </w:r>
      <w:r w:rsidRPr="005B6F3F">
        <w:rPr>
          <w:b/>
          <w:bCs/>
          <w:u w:val="single"/>
        </w:rPr>
        <w:t>codigoInsumo</w:t>
      </w:r>
      <w:r>
        <w:t>, descripción, stock, proveedor)</w:t>
      </w:r>
    </w:p>
    <w:p w14:paraId="029C6991" w14:textId="35F346A6" w:rsidR="005B6F3F" w:rsidRDefault="005B6F3F" w:rsidP="000E14E0">
      <w:r>
        <w:lastRenderedPageBreak/>
        <w:t>PK – codigoInsumo</w:t>
      </w:r>
    </w:p>
    <w:p w14:paraId="27D71942" w14:textId="5131D6D5" w:rsidR="00666698" w:rsidRDefault="00666698" w:rsidP="000E14E0">
      <w:r>
        <w:t>-</w:t>
      </w:r>
      <w:r w:rsidRPr="00666698">
        <w:rPr>
          <w:rFonts w:ascii="Consolas" w:hAnsi="Consolas" w:cs="Consolas"/>
          <w:color w:val="000000"/>
          <w:sz w:val="19"/>
          <w:szCs w:val="19"/>
          <w:lang w:val="es-ES"/>
        </w:rPr>
        <w:t xml:space="preserve"> </w:t>
      </w:r>
      <w:r w:rsidRPr="00666698">
        <w:rPr>
          <w:lang w:val="es-ES"/>
        </w:rPr>
        <w:t>PAQ_REQUIERE_INS</w:t>
      </w:r>
      <w:r>
        <w:rPr>
          <w:lang w:val="es-ES"/>
        </w:rPr>
        <w:t xml:space="preserve"> (</w:t>
      </w:r>
      <w:r w:rsidR="008301CD" w:rsidRPr="000A7980">
        <w:rPr>
          <w:b/>
          <w:bCs/>
          <w:u w:val="single"/>
        </w:rPr>
        <w:t>idPaquete</w:t>
      </w:r>
      <w:r w:rsidR="008301CD">
        <w:rPr>
          <w:b/>
          <w:bCs/>
          <w:u w:val="single"/>
        </w:rPr>
        <w:t xml:space="preserve">, </w:t>
      </w:r>
      <w:r w:rsidR="008301CD" w:rsidRPr="005B6F3F">
        <w:rPr>
          <w:b/>
          <w:bCs/>
          <w:u w:val="single"/>
        </w:rPr>
        <w:t>codigoInsumo</w:t>
      </w:r>
      <w:r w:rsidR="00A77952">
        <w:t>)</w:t>
      </w:r>
    </w:p>
    <w:p w14:paraId="49B9DDE1" w14:textId="1080494E" w:rsidR="00A77952" w:rsidRDefault="00A77952" w:rsidP="00A77952">
      <w:r>
        <w:t>PK – idPaquete, codigoInsumo</w:t>
      </w:r>
    </w:p>
    <w:p w14:paraId="7A2DCA61" w14:textId="4F181E8A" w:rsidR="00A77952" w:rsidRPr="00A77952" w:rsidRDefault="00A77952" w:rsidP="000E14E0">
      <w:r>
        <w:t>FK – idPaquete (PAQUETE), codigoInsumo (INSUMO)</w:t>
      </w:r>
    </w:p>
    <w:p w14:paraId="01EB4A1B" w14:textId="6B586D38" w:rsidR="005B6F3F" w:rsidRDefault="005B6F3F" w:rsidP="000E14E0">
      <w:r>
        <w:t>-</w:t>
      </w:r>
      <w:r w:rsidR="00A77952">
        <w:t xml:space="preserve"> </w:t>
      </w:r>
      <w:r>
        <w:t>INS1_COMPATIBLE_INS2 (</w:t>
      </w:r>
      <w:r w:rsidRPr="005B6F3F">
        <w:rPr>
          <w:b/>
          <w:bCs/>
          <w:u w:val="single"/>
        </w:rPr>
        <w:t>codigoInsumo1, codigoInsumo2</w:t>
      </w:r>
      <w:r>
        <w:t>)</w:t>
      </w:r>
    </w:p>
    <w:p w14:paraId="2C5635CE" w14:textId="674CCD1D" w:rsidR="005B6F3F" w:rsidRDefault="005B6F3F" w:rsidP="000E14E0">
      <w:r>
        <w:t xml:space="preserve">PK - </w:t>
      </w:r>
      <w:r w:rsidRPr="005B6F3F">
        <w:t>codigoInsumo1, codigoInsumo2</w:t>
      </w:r>
    </w:p>
    <w:p w14:paraId="42DECBD8" w14:textId="503C01DF" w:rsidR="005B6F3F" w:rsidRDefault="005B6F3F" w:rsidP="000E14E0">
      <w:r>
        <w:t>FK – codigoInsumo1 (INSUMO), codigoInsumo2 (INSUMO)</w:t>
      </w:r>
    </w:p>
    <w:p w14:paraId="638C3E43" w14:textId="6DAC06C9" w:rsidR="005B6F3F" w:rsidRDefault="005B6F3F" w:rsidP="000E14E0">
      <w:r>
        <w:t>-EVENTO (</w:t>
      </w:r>
      <w:bookmarkStart w:id="19" w:name="_Hlk210049877"/>
      <w:r w:rsidRPr="005B6F3F">
        <w:rPr>
          <w:b/>
          <w:bCs/>
          <w:u w:val="single"/>
        </w:rPr>
        <w:t>numeroLinea, numeroEnvio</w:t>
      </w:r>
      <w:bookmarkEnd w:id="19"/>
      <w:r>
        <w:t>, fecha</w:t>
      </w:r>
      <w:r w:rsidR="00831D4F">
        <w:t>Hora</w:t>
      </w:r>
      <w:r>
        <w:t>, descripción)</w:t>
      </w:r>
    </w:p>
    <w:p w14:paraId="61248115" w14:textId="2003BED3" w:rsidR="005B6F3F" w:rsidRDefault="005B6F3F" w:rsidP="000E14E0">
      <w:r>
        <w:t xml:space="preserve">PK - </w:t>
      </w:r>
      <w:r w:rsidRPr="005B6F3F">
        <w:t>numeroLinea, numeroEnvio</w:t>
      </w:r>
    </w:p>
    <w:p w14:paraId="5BF2738D" w14:textId="009954F2" w:rsidR="00E645CC" w:rsidRPr="001D45ED" w:rsidRDefault="00E645CC" w:rsidP="000E14E0">
      <w:r>
        <w:t xml:space="preserve">FK </w:t>
      </w:r>
      <w:r w:rsidR="00A8233E">
        <w:t>–</w:t>
      </w:r>
      <w:r>
        <w:t xml:space="preserve"> numeroEnvio</w:t>
      </w:r>
      <w:r w:rsidR="00A8233E">
        <w:t xml:space="preserve"> (ENVIO)</w:t>
      </w:r>
    </w:p>
    <w:p w14:paraId="7EED3AD0" w14:textId="77777777" w:rsidR="003D073F" w:rsidRPr="001566E1" w:rsidRDefault="003D073F" w:rsidP="000E14E0"/>
    <w:p w14:paraId="2470B592" w14:textId="77777777" w:rsidR="002347D4" w:rsidRDefault="002347D4" w:rsidP="002347D4">
      <w:pPr>
        <w:pStyle w:val="Titulo1Numerado"/>
      </w:pPr>
      <w:bookmarkStart w:id="20" w:name="_Toc214387689"/>
      <w:r>
        <w:t>SQL</w:t>
      </w:r>
      <w:bookmarkEnd w:id="20"/>
    </w:p>
    <w:p w14:paraId="12F25511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27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21" w:name="_Toc175053197"/>
      <w:bookmarkStart w:id="22" w:name="_Toc175053256"/>
      <w:bookmarkStart w:id="23" w:name="_Toc214387690"/>
      <w:bookmarkEnd w:id="21"/>
      <w:bookmarkEnd w:id="22"/>
      <w:bookmarkEnd w:id="23"/>
    </w:p>
    <w:p w14:paraId="75B63B66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27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24" w:name="_Toc175053198"/>
      <w:bookmarkStart w:id="25" w:name="_Toc175053257"/>
      <w:bookmarkStart w:id="26" w:name="_Toc214387691"/>
      <w:bookmarkEnd w:id="24"/>
      <w:bookmarkEnd w:id="25"/>
      <w:bookmarkEnd w:id="26"/>
    </w:p>
    <w:p w14:paraId="6B11AA2B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27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27" w:name="_Toc175053199"/>
      <w:bookmarkStart w:id="28" w:name="_Toc175053258"/>
      <w:bookmarkStart w:id="29" w:name="_Toc214387692"/>
      <w:bookmarkEnd w:id="27"/>
      <w:bookmarkEnd w:id="28"/>
      <w:bookmarkEnd w:id="29"/>
    </w:p>
    <w:p w14:paraId="54117A02" w14:textId="67871024" w:rsidR="008036AF" w:rsidRPr="008036AF" w:rsidRDefault="002347D4" w:rsidP="008036AF">
      <w:pPr>
        <w:pStyle w:val="Titulo2Numerado"/>
        <w:numPr>
          <w:ilvl w:val="1"/>
          <w:numId w:val="27"/>
        </w:numPr>
      </w:pPr>
      <w:r>
        <w:t xml:space="preserve"> </w:t>
      </w:r>
      <w:bookmarkStart w:id="30" w:name="_Toc214387693"/>
      <w:r>
        <w:t>Data Definition Langua</w:t>
      </w:r>
      <w:r w:rsidR="00020EBE">
        <w:t>g</w:t>
      </w:r>
      <w:r>
        <w:t>e (DDL)</w:t>
      </w:r>
      <w:bookmarkEnd w:id="30"/>
    </w:p>
    <w:p w14:paraId="27B53E19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TIPO_DE_VEHICULO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F1C140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codigoTipoVehiculo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codigoTipoVehiculo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'[A-Z][A-Z][A-Z][0-9][0-9]'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3A4829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descripcion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DEF161A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codigoTipoVehiculo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82FA8AE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4766EEC1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2E25042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VEHICULO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4F2DCE44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numeroVehiculo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identity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1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1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</w:p>
    <w:p w14:paraId="2B4EDBD3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matricula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B53EE52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descripcion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DEA69E6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marca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4ED798B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modelo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55C8CE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añoFabricacion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A977294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capacidadCarga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F139C2B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consumoCombustible </w:t>
      </w:r>
      <w:r>
        <w:rPr>
          <w:rFonts w:ascii="Consolas" w:hAnsi="Consolas" w:cs="Consolas"/>
          <w:color w:val="0000FF"/>
          <w:sz w:val="19"/>
          <w:szCs w:val="19"/>
        </w:rPr>
        <w:t>dec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E5ACF99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codigoTipoVehiculo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DB0058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numeroVehiculo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8A8E8B0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codigoTipoVehiculo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TIPO_DE_VEHICULO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codigoTipoVehiculo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F39509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25A93FBB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8FEAB05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CHOFER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0CF3C09A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numeroFuncionario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7E3088F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cedulaChofer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7046931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444C72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apellido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35B4D7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fechaNacimiento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96766A8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numeroLicencia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DA30F8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teléfono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95702F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6FDAFF7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D5457F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7C08D21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HABILITACION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0F30D86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numeroHabilitacion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75A7BAF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descripcion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47D6A5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numeroHabilitacion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024B42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30E2295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0516E7D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CHOFER_TIENE_HABI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F08B2BC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numeroFuncionario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BBDC3EC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numeroHabilitacion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A11DE53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numeroHabilitacion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8AC25C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CHOFER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84F23B4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numeroHabilitacion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HABILITACION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numeroHabilitacion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1999E4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54319013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C71175A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ENVIO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69998121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numeroEnvio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40FBB9FC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fechaHoraSalida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41AE113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fechaHoraFinalEstimada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395849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fechaHoraFinalReal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0FCE62D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numeroVehiculo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41171747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primary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key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numeroEnvio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2DE4CAD9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foreign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key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numeroVehiculo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references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VEHICULO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numeroVehiculo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3D46A852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5AB42230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B906174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CHOFER_ASIGNADO_ENV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7CF78D0F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numeroFuncionario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3FEB6432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numeroHabilitacion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446FB3CC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numeroEnvio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0C516697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numeroHabilitacion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numeroEnvio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9D95B4A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CHOFER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8FF4B6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numeroHabilitacion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HABILITACION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numeroHabilitacion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ABA0E4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ENVIO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481C33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F6EB468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50BD87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CLIENTE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27D2408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numeroCliente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5DBFA9C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razonSocial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329F2E4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dirección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57D27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teléfono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33186C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país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3CA965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43B7072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7755767D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4AF98A4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PAQUETE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7F7F8F89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idPaquete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5BB2714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peso </w:t>
      </w:r>
      <w:r>
        <w:rPr>
          <w:rFonts w:ascii="Consolas" w:hAnsi="Consolas" w:cs="Consolas"/>
          <w:color w:val="0000FF"/>
          <w:sz w:val="19"/>
          <w:szCs w:val="19"/>
        </w:rPr>
        <w:t>dec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B1A4F6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 xml:space="preserve">volumen </w:t>
      </w:r>
      <w:r>
        <w:rPr>
          <w:rFonts w:ascii="Consolas" w:hAnsi="Consolas" w:cs="Consolas"/>
          <w:color w:val="0000FF"/>
          <w:sz w:val="19"/>
          <w:szCs w:val="19"/>
        </w:rPr>
        <w:t>dec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12533A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descripción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B0F9416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numeroCliente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2FB0FCCA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numeroEnvio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33DEA155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orden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</w:p>
    <w:p w14:paraId="7EE00C72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primary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key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idPaquete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744A780F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foreign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key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numeroCliente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references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CLIENTE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numeroCliente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67ECC105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foreign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key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numeroEnvio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references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ENVIO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numeroEnvio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00B5DA7A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5B8B1EE2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32CB686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INSUMO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6562D944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codigoInsumo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varchar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5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1C35F474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descripcion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varchar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20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5CEFBC16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stock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check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stock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&gt;=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0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740F8FCD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proveedor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varchar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20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140C9653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primary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key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codigoInsumo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41EFA287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213AED9C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CBA47F8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PAQ_REQUIERE_INS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4167EE2E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idPaquete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4B292291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codigoInsumo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varchar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5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041FF5F0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primary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key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idPaquete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codigoInsumo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592AA2D2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foreign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 xml:space="preserve">key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idPaquete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references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PAQUETE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idPaquete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53B539B0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foreign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 xml:space="preserve">key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codigoInsumo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references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INSUMO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codigoInsumo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6A730840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5A106DFE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35894F2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INS1_COMPATIBLE_INS2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3856E26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codigoInsumo1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839599E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codigoInsumo2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B30036D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codigoInsumo1 </w:t>
      </w:r>
      <w:r>
        <w:rPr>
          <w:rFonts w:ascii="Consolas" w:hAnsi="Consolas" w:cs="Consolas"/>
          <w:color w:val="8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codigoInsumo2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003E59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codigoInsumo1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codigoInsumo2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0649655" w14:textId="77777777" w:rsidR="008036AF" w:rsidRPr="0028013D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28013D">
        <w:rPr>
          <w:rFonts w:ascii="Consolas" w:hAnsi="Consolas" w:cs="Consolas"/>
          <w:color w:val="0000FF"/>
          <w:sz w:val="19"/>
          <w:szCs w:val="19"/>
          <w:lang w:val="en-GB"/>
        </w:rPr>
        <w:t>foreign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28013D">
        <w:rPr>
          <w:rFonts w:ascii="Consolas" w:hAnsi="Consolas" w:cs="Consolas"/>
          <w:color w:val="0000FF"/>
          <w:sz w:val="19"/>
          <w:szCs w:val="19"/>
          <w:lang w:val="en-GB"/>
        </w:rPr>
        <w:t xml:space="preserve">key 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>codigoInsumo1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28013D">
        <w:rPr>
          <w:rFonts w:ascii="Consolas" w:hAnsi="Consolas" w:cs="Consolas"/>
          <w:color w:val="0000FF"/>
          <w:sz w:val="19"/>
          <w:szCs w:val="19"/>
          <w:lang w:val="en-GB"/>
        </w:rPr>
        <w:t>references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INSUMO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>codigoInsumo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2DE7DE9F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foreign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 xml:space="preserve">key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codigoInsumo2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references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INSUMO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>codigoInsumo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335445E4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430A12AC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47B17F7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create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table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EVENTO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</w:p>
    <w:p w14:paraId="31534383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numeroLinea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6251B7E7" w14:textId="77777777" w:rsidR="008036AF" w:rsidRP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  <w:t xml:space="preserve">numeroEnvio </w:t>
      </w:r>
      <w:r w:rsidRPr="008036AF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not</w:t>
      </w: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036A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</w:p>
    <w:p w14:paraId="74090569" w14:textId="77777777" w:rsidR="008036AF" w:rsidRPr="0028013D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8036AF">
        <w:rPr>
          <w:rFonts w:ascii="Consolas" w:hAnsi="Consolas" w:cs="Consolas"/>
          <w:color w:val="000000"/>
          <w:sz w:val="19"/>
          <w:szCs w:val="19"/>
          <w:lang w:val="en-GB"/>
        </w:rPr>
        <w:tab/>
      </w:r>
      <w:r w:rsidRPr="0028013D">
        <w:rPr>
          <w:rFonts w:ascii="Consolas" w:hAnsi="Consolas" w:cs="Consolas"/>
          <w:color w:val="000000"/>
          <w:sz w:val="19"/>
          <w:szCs w:val="19"/>
        </w:rPr>
        <w:t xml:space="preserve">fechaHora </w:t>
      </w:r>
      <w:r w:rsidRPr="0028013D">
        <w:rPr>
          <w:rFonts w:ascii="Consolas" w:hAnsi="Consolas" w:cs="Consolas"/>
          <w:color w:val="0000FF"/>
          <w:sz w:val="19"/>
          <w:szCs w:val="19"/>
        </w:rPr>
        <w:t>datetime</w:t>
      </w:r>
      <w:r w:rsidRPr="0028013D">
        <w:rPr>
          <w:rFonts w:ascii="Consolas" w:hAnsi="Consolas" w:cs="Consolas"/>
          <w:color w:val="808080"/>
          <w:sz w:val="19"/>
          <w:szCs w:val="19"/>
        </w:rPr>
        <w:t>,</w:t>
      </w:r>
    </w:p>
    <w:p w14:paraId="19218DF3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28013D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descripcion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4F600C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numeroLinea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numeroEnvio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B246BBF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ENVIO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4671DA" w14:textId="77777777" w:rsidR="008036AF" w:rsidRDefault="008036AF" w:rsidP="008036A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7A2DB4E" w14:textId="2E8380F3" w:rsidR="007D51CE" w:rsidRDefault="002347D4" w:rsidP="007D51CE">
      <w:pPr>
        <w:pStyle w:val="Titulo2Numerado"/>
        <w:numPr>
          <w:ilvl w:val="1"/>
          <w:numId w:val="27"/>
        </w:numPr>
      </w:pPr>
      <w:bookmarkStart w:id="31" w:name="_Toc214387694"/>
      <w:r>
        <w:t>Data Manipulation Langua</w:t>
      </w:r>
      <w:r w:rsidR="00020EBE">
        <w:t>g</w:t>
      </w:r>
      <w:r>
        <w:t>e (DML)</w:t>
      </w:r>
      <w:bookmarkEnd w:id="31"/>
    </w:p>
    <w:p w14:paraId="58E0D1B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dateformat</w:t>
      </w:r>
      <w:r>
        <w:rPr>
          <w:rFonts w:ascii="Consolas" w:hAnsi="Consolas" w:cs="Consolas"/>
          <w:color w:val="000000"/>
          <w:sz w:val="19"/>
          <w:szCs w:val="19"/>
        </w:rPr>
        <w:t xml:space="preserve"> dmy</w:t>
      </w:r>
    </w:p>
    <w:p w14:paraId="43DB4110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D5BD0E3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66978A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2746262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-- 1. TIPO_DE_VEHICULO</w:t>
      </w:r>
    </w:p>
    <w:p w14:paraId="4932D307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3DD68F1B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TIPO_DE_VEHICULO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codigoTipoVehiculo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descripcion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B3CD74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81C6C4F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'CAM01'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'Camión de carga pesada'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573C32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'FUR02'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'Furgón de reparto urbano'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513833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'MOT03'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'Motocicleta de mensajería'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89CD39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36DBA5F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3938DAD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-------------------------------</w:t>
      </w:r>
    </w:p>
    <w:p w14:paraId="0EAF046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-- 2. VEHICULO</w:t>
      </w:r>
    </w:p>
    <w:p w14:paraId="6B48EC7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67A44D2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VEHICULO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matricula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descripcion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marca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modelo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añoFabricacion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capacidadCarga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consumoCombustible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codigoTipoVehiculo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53176D0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5A7DDA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'SBA123'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'Camión Volvo FH16'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'Volvo'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'FH16'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32.5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3EE620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'SBB456'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'Camión Scania R500'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'Scania'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30.2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344A3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'SBC789'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'Furgón Mercedes Sprinter'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'Mercedes'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'Sprinter'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2021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3500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12.8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'FUR02'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10E4DF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'SBD321'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'Moto Honda Cargo'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'Honda'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'Cargo 125'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3.5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'MOT03'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290943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'SBE654'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'Furgón Renault Master'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'Renault'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'Master'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2017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4000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14.1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'FUR02'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08554FC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BE1F8E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7179D6D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1FFF25B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-- 3. CHOFER</w:t>
      </w:r>
    </w:p>
    <w:p w14:paraId="1A5652B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7CAF242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CHOFER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cedulaChofer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fechaNacimiento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numeroLicencia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teléfono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60A8318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>values</w:t>
      </w:r>
    </w:p>
    <w:p w14:paraId="3C542009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'45678231'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'Juan'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'Pérez'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'12/03/1985'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'LIC12345'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'091234567'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025DDDD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'48765012'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'López'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'08/07/1990'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'LIC67890'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'098765432'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13B85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'51234987'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'Carlos'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'Gómez'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'20/01/1982'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'LIC54321'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'094556677'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94203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'49988765'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'Lucía'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'Fernández'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'30/09/1995'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'LIC11223'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'099334455'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A51F2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'47899012'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'Sergio'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'Rodríguez'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'22/11/1988'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'LIC44556'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'097889900'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A8B2A0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'52211888'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'Laura'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'Silva'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'03/04/1992'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'LIC77889'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'092345678'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No tiene envíos</w:t>
      </w:r>
    </w:p>
    <w:p w14:paraId="3DD951FB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52AEA5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A6C00F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4C6EC26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-- 4. HABILITACION</w:t>
      </w:r>
    </w:p>
    <w:p w14:paraId="5024B0C0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2A9D8C98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HABILITACION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descripcion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9276AB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83539C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'Carga Pesada'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F7798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'Carga Liviana'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FD832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'Material Peligroso'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49D9D4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DA871E7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226B07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614BACE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-- 5. CHOFER_TIENE_HABI</w:t>
      </w:r>
    </w:p>
    <w:p w14:paraId="2F34E93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1BE2DD63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CHOFER_TIENE_HABI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numeroHabilitacion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953D79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08361C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4BBF0D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3ED3DCD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68A06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DECC2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4B2FF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87AEB5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EA4658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3D84AA8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6BB4DB9B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-- 6. CLIENTE</w:t>
      </w:r>
    </w:p>
    <w:p w14:paraId="1459BB9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517DD06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CLIENTE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razonSocial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dirección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teléfono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país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2B06BEF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529A75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'TransLog 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Italia 1023'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'24001234'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'Uruguay'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055D37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'AgroCampos SRL'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'Ruta 5 Km 52'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'23456789'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'Uruguay'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D5F20D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'TechExpress Ltda'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'Bvar. Artigas 2300'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'24112233'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'Uruguay'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B3CC38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'Farmacia Central'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 de Julio 1200'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'29009900'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'Uruguay'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8AE3E9B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'OfiPlus 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'Colonia 1555'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'29001122'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'Uruguay'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Sin envíos</w:t>
      </w:r>
    </w:p>
    <w:p w14:paraId="7FA4BE5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E26D70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3136BF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7B22203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-- 7. ENVIO (ajustado para que el vehículo 1 tenga más envíos)</w:t>
      </w:r>
    </w:p>
    <w:p w14:paraId="673B12B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6049881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ENVIO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fechaHoraSalida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fechaHoraFinalEstimada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fechaHoraFinalReal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numeroVehiculo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FF6A821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>values</w:t>
      </w:r>
    </w:p>
    <w:p w14:paraId="349CE8A9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100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'05/10/2024 08:00'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'05/10/2024 18:00'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'05/10/2024 17:45'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1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 Volvo FH16</w:t>
      </w:r>
    </w:p>
    <w:p w14:paraId="029659D0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101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'10/10/2024 09:00'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'10/10/2024 15:00'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'10/10/2024 14:50'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3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 Sprinter</w:t>
      </w:r>
    </w:p>
    <w:p w14:paraId="5D003FCD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102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'12/10/2024 07:30'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'12/10/2024 19:30'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'12/10/2024 20:10'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2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 Scania</w:t>
      </w:r>
    </w:p>
    <w:p w14:paraId="6D9C8100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103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'18/10/2024 10:00'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'18/10/2024 16:00'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'18/10/2024 15:30'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3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 Sprinter</w:t>
      </w:r>
    </w:p>
    <w:p w14:paraId="280DD290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104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'22/10/2024 06:30'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'22/10/2024 18:00'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1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 Volvo FH16</w:t>
      </w:r>
    </w:p>
    <w:p w14:paraId="3553B80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'25/10/2024 09:15'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'25/10/2024 12:15'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'25/10/2024 12:20'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Moto Honda</w:t>
      </w:r>
    </w:p>
    <w:p w14:paraId="67C6C219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106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'28/10/2024 11:00'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'28/10/2024 17:00'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5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 Renault Master</w:t>
      </w:r>
    </w:p>
    <w:p w14:paraId="4F111AB7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107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'30/10/2024 08:30'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'30/10/2024 14:30'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null,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2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 Scania</w:t>
      </w:r>
    </w:p>
    <w:p w14:paraId="5E3AABF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BE3A8C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7CF8F4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ENVIO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fechaHoraSalida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fechaHoraFinalEstimada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fechaHoraFinalReal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numeroVehiculo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0B933BF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C02F7C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'03/11/2024 07:00'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'03/11/2024 15:00'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'03/11/2024 14:45'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Volvo FH16 (nuevo)</w:t>
      </w:r>
    </w:p>
    <w:p w14:paraId="28E7B15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'07/11/2024 09:30'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'07/11/2024 17:00'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'07/11/2024 16:55'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Volvo FH16 (nuevo)</w:t>
      </w:r>
    </w:p>
    <w:p w14:paraId="5B8BCEC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D8825D3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B1FC35B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5C963A4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-- 8. CHOFER_ASIGNADO_ENV</w:t>
      </w:r>
    </w:p>
    <w:p w14:paraId="0A465C7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4855C3D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CHOFER_ASIGNADO_ENV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numeroHabilitacion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numeroEnvio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4769C0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7B09F4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DDB26EF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7164E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838059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83A993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B14B163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106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3E61E1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E1C832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6E0A7F0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CHOFER_ASIGNADO_ENV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numeroHabilitacion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numeroEnvio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3979F8B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AD06CF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108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8F2096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109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6009B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762769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76C847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59222ACF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-- 9. PAQUETE</w:t>
      </w:r>
    </w:p>
    <w:p w14:paraId="0ED12AC8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0962FD7F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PAQUETE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idPaquete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peso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volumen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descripción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numeroCliente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numeroEnvio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orden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5A3A583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2116B27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200.50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1.5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'Paquete de fertilizantes'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48ABD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'Cajas de medicamentos'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F4DD1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'Componentes electrónicos'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D2F64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'Accesorios de oficina'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3FC94E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320.00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2.0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'Alimentos balanceados'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1A8D4D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'Documentos urgentes'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6ABA64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45.00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'Repuestos mecánicos'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215D8F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12.50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0.2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'Equipos médicos pequeños'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B305A6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9094536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3B1050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3919CFC8" w14:textId="1E92F7B4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-- 10. INSUMO </w:t>
      </w:r>
    </w:p>
    <w:p w14:paraId="2E44EC05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251F56C8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INSUMO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codigoInsumo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descripcion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stock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proveedor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E50FDC3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4240A2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'INS01'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'Caja de cartón'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'EcoPack'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A5DAED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'INS02'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'Etiqueta adhesiva'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'PrintCo'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CC736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'INS03'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'Cinta de embalaje'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'SecureTape'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C738D2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'INS04'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'Bolsa plástica'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'PlastiUr'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FA27F8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'INS05'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'Palet de madera'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'ForestPack'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DC2E0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'INS06'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'Funda aislante'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'TermoSafe'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3DEDA0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'INS07'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'Caja metálica'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'MetalBox'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5FE2D6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'INS08'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'Burbuja protectora'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100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'SafeWrap'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148E1BD6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'INS09'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'Lona impermeable'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100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'CoverAll'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2ACEB065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'INS10'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'Etiqueta RFID'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100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'SmartTrack'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5651C963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>go</w:t>
      </w:r>
    </w:p>
    <w:p w14:paraId="1AA7CBBC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23FACEF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-------------------------------</w:t>
      </w:r>
    </w:p>
    <w:p w14:paraId="4FDA2B29" w14:textId="77777777" w:rsidR="00CF010F" w:rsidRPr="0028013D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28013D">
        <w:rPr>
          <w:rFonts w:ascii="Consolas" w:hAnsi="Consolas" w:cs="Consolas"/>
          <w:color w:val="008000"/>
          <w:sz w:val="19"/>
          <w:szCs w:val="19"/>
          <w:lang w:val="en-GB"/>
        </w:rPr>
        <w:t>-- 11. PAQ_REQUIERE_INS</w:t>
      </w:r>
    </w:p>
    <w:p w14:paraId="7FB691AB" w14:textId="77777777" w:rsidR="00CF010F" w:rsidRPr="0028013D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28013D">
        <w:rPr>
          <w:rFonts w:ascii="Consolas" w:hAnsi="Consolas" w:cs="Consolas"/>
          <w:color w:val="008000"/>
          <w:sz w:val="19"/>
          <w:szCs w:val="19"/>
          <w:lang w:val="en-GB"/>
        </w:rPr>
        <w:t>-------------------------------</w:t>
      </w:r>
    </w:p>
    <w:p w14:paraId="19FF3BCB" w14:textId="77777777" w:rsidR="00CF010F" w:rsidRPr="0028013D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28013D">
        <w:rPr>
          <w:rFonts w:ascii="Consolas" w:hAnsi="Consolas" w:cs="Consolas"/>
          <w:color w:val="0000FF"/>
          <w:sz w:val="19"/>
          <w:szCs w:val="19"/>
          <w:lang w:val="en-GB"/>
        </w:rPr>
        <w:t>insert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28013D">
        <w:rPr>
          <w:rFonts w:ascii="Consolas" w:hAnsi="Consolas" w:cs="Consolas"/>
          <w:color w:val="0000FF"/>
          <w:sz w:val="19"/>
          <w:szCs w:val="19"/>
          <w:lang w:val="en-GB"/>
        </w:rPr>
        <w:t>into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 xml:space="preserve"> PAQ_REQUIERE_INS</w:t>
      </w:r>
      <w:r w:rsidRPr="0028013D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>idPaquete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 xml:space="preserve"> codigoInsumo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</w:p>
    <w:p w14:paraId="6FA59929" w14:textId="77777777" w:rsidR="00CF010F" w:rsidRPr="0028013D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28013D">
        <w:rPr>
          <w:rFonts w:ascii="Consolas" w:hAnsi="Consolas" w:cs="Consolas"/>
          <w:color w:val="0000FF"/>
          <w:sz w:val="19"/>
          <w:szCs w:val="19"/>
          <w:lang w:val="en-GB"/>
        </w:rPr>
        <w:t>values</w:t>
      </w:r>
    </w:p>
    <w:p w14:paraId="3EF19F7F" w14:textId="77777777" w:rsidR="00CF010F" w:rsidRPr="0028013D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>1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28013D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28013D">
        <w:rPr>
          <w:rFonts w:ascii="Consolas" w:hAnsi="Consolas" w:cs="Consolas"/>
          <w:color w:val="FF0000"/>
          <w:sz w:val="19"/>
          <w:szCs w:val="19"/>
          <w:lang w:val="en-GB"/>
        </w:rPr>
        <w:t>'INS05'</w:t>
      </w:r>
      <w:r w:rsidRPr="0028013D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5680B0AA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1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'INS03'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22064852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2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'INS01'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66112E1B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2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'INS02'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3C22A41D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3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'INS08'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17FED25E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3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'INS10'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25D90DDB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4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'INS01'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12F55CC2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5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'INS09'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69F43BEA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6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'INS02'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59AB7E1C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7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'INS07'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2311ECEA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8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'INS04'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01BA8056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>go</w:t>
      </w:r>
    </w:p>
    <w:p w14:paraId="6ADA26FA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E162674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-------------------------------</w:t>
      </w:r>
    </w:p>
    <w:p w14:paraId="42CE149F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-- 12. INS1_COMPATIBLE_INS2</w:t>
      </w:r>
    </w:p>
    <w:p w14:paraId="76F9E17D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-------------------------------</w:t>
      </w:r>
    </w:p>
    <w:p w14:paraId="6B4C6E6B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>insert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>into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INS1_COMPATIBLE_INS2</w:t>
      </w: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>codigoInsumo1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codigoInsumo2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</w:p>
    <w:p w14:paraId="6E35025E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>values</w:t>
      </w:r>
    </w:p>
    <w:p w14:paraId="02A8C7F6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'INS01'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'INS02'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200BECEE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'INS03'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'INS04'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048D21A9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'INS05'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'INS09'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),</w:t>
      </w:r>
    </w:p>
    <w:p w14:paraId="3551078B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'INS07'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CF010F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CF010F">
        <w:rPr>
          <w:rFonts w:ascii="Consolas" w:hAnsi="Consolas" w:cs="Consolas"/>
          <w:color w:val="FF0000"/>
          <w:sz w:val="19"/>
          <w:szCs w:val="19"/>
          <w:lang w:val="en-GB"/>
        </w:rPr>
        <w:t>'INS08'</w:t>
      </w:r>
      <w:r w:rsidRPr="00CF010F">
        <w:rPr>
          <w:rFonts w:ascii="Consolas" w:hAnsi="Consolas" w:cs="Consolas"/>
          <w:color w:val="808080"/>
          <w:sz w:val="19"/>
          <w:szCs w:val="19"/>
          <w:lang w:val="en-GB"/>
        </w:rPr>
        <w:t>);</w:t>
      </w:r>
    </w:p>
    <w:p w14:paraId="009B2D5A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00FF"/>
          <w:sz w:val="19"/>
          <w:szCs w:val="19"/>
          <w:lang w:val="en-GB"/>
        </w:rPr>
        <w:t>go</w:t>
      </w:r>
    </w:p>
    <w:p w14:paraId="5C277E9B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230E0E4" w14:textId="77777777" w:rsidR="00CF010F" w:rsidRP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CF010F">
        <w:rPr>
          <w:rFonts w:ascii="Consolas" w:hAnsi="Consolas" w:cs="Consolas"/>
          <w:color w:val="008000"/>
          <w:sz w:val="19"/>
          <w:szCs w:val="19"/>
          <w:lang w:val="en-GB"/>
        </w:rPr>
        <w:t>-------------------------------</w:t>
      </w:r>
    </w:p>
    <w:p w14:paraId="5830754D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-- 13. EVENTO</w:t>
      </w:r>
    </w:p>
    <w:p w14:paraId="5610E928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</w:t>
      </w:r>
    </w:p>
    <w:p w14:paraId="61CD89BB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EVENTO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numeroLinea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numeroEnvio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fechaHora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descripcion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529C1D9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DFE5F6C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'05/10/2024 08:05'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'Salida del depósito central'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9F97EA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'05/10/2024 17:40'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'Entrega completada'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F93B22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'12/10/2024 07:40'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'Salida hacia destino'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25E98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'12/10/2024 20:10'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'Demora por tráfico'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97C500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'25/10/2024 09:20'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'Recolecta de documentos'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163B84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'25/10/2024 12:20'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'Entrega realizada'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F5E1D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'28/10/2024 11:05'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'Salida en moto'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FE4BE82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'30/10/2024 08:40'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'Entrega en curso'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56D41D1" w14:textId="77777777" w:rsidR="00CF010F" w:rsidRDefault="00CF010F" w:rsidP="00CF010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DC40744" w14:textId="77777777" w:rsidR="007D51CE" w:rsidRDefault="007D51CE" w:rsidP="007D51CE">
      <w:pPr>
        <w:pStyle w:val="Titulo2Numerado"/>
        <w:numPr>
          <w:ilvl w:val="1"/>
          <w:numId w:val="27"/>
        </w:numPr>
      </w:pPr>
      <w:bookmarkStart w:id="32" w:name="_Toc214387695"/>
      <w:r>
        <w:t>Consultas SQL</w:t>
      </w:r>
      <w:bookmarkEnd w:id="32"/>
    </w:p>
    <w:p w14:paraId="4457A3EE" w14:textId="77777777" w:rsidR="007D51CE" w:rsidRDefault="007D51CE" w:rsidP="007D51CE">
      <w:r>
        <w:t>&lt;&lt;Para cada consulta incluir:</w:t>
      </w:r>
    </w:p>
    <w:p w14:paraId="7138AE56" w14:textId="77777777" w:rsidR="007D51CE" w:rsidRDefault="007D51CE" w:rsidP="007D51CE">
      <w:pPr>
        <w:pStyle w:val="Prrafodelista"/>
        <w:numPr>
          <w:ilvl w:val="0"/>
          <w:numId w:val="28"/>
        </w:numPr>
      </w:pPr>
      <w:r>
        <w:t>Código SQL que resuelve la consulta</w:t>
      </w:r>
    </w:p>
    <w:p w14:paraId="26850105" w14:textId="77777777" w:rsidR="007D51CE" w:rsidRDefault="007D51CE" w:rsidP="007D51CE">
      <w:pPr>
        <w:pStyle w:val="Prrafodelista"/>
        <w:numPr>
          <w:ilvl w:val="0"/>
          <w:numId w:val="28"/>
        </w:numPr>
      </w:pPr>
      <w:r>
        <w:t>Justificación del código / Consideraciones</w:t>
      </w:r>
    </w:p>
    <w:p w14:paraId="5784E652" w14:textId="77777777" w:rsidR="002347D4" w:rsidRDefault="007D51CE" w:rsidP="007D51CE">
      <w:r>
        <w:t>&gt;&gt;</w:t>
      </w:r>
    </w:p>
    <w:p w14:paraId="2084B8E6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16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33" w:name="_Toc175053203"/>
      <w:bookmarkStart w:id="34" w:name="_Toc175053262"/>
      <w:bookmarkStart w:id="35" w:name="_Toc214387696"/>
      <w:bookmarkEnd w:id="33"/>
      <w:bookmarkEnd w:id="34"/>
      <w:bookmarkEnd w:id="35"/>
    </w:p>
    <w:p w14:paraId="1EB6129E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16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36" w:name="_Toc175053204"/>
      <w:bookmarkStart w:id="37" w:name="_Toc175053263"/>
      <w:bookmarkStart w:id="38" w:name="_Toc214387697"/>
      <w:bookmarkEnd w:id="36"/>
      <w:bookmarkEnd w:id="37"/>
      <w:bookmarkEnd w:id="38"/>
    </w:p>
    <w:p w14:paraId="49F500AE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16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39" w:name="_Toc175053205"/>
      <w:bookmarkStart w:id="40" w:name="_Toc175053264"/>
      <w:bookmarkStart w:id="41" w:name="_Toc214387698"/>
      <w:bookmarkEnd w:id="39"/>
      <w:bookmarkEnd w:id="40"/>
      <w:bookmarkEnd w:id="41"/>
    </w:p>
    <w:p w14:paraId="5727DF69" w14:textId="77777777" w:rsidR="00020EBE" w:rsidRPr="00020EBE" w:rsidRDefault="00020EBE" w:rsidP="00020EBE">
      <w:pPr>
        <w:pStyle w:val="Prrafodelista"/>
        <w:keepNext/>
        <w:keepLines/>
        <w:numPr>
          <w:ilvl w:val="0"/>
          <w:numId w:val="16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42" w:name="_Toc175053206"/>
      <w:bookmarkStart w:id="43" w:name="_Toc175053265"/>
      <w:bookmarkStart w:id="44" w:name="_Toc214387699"/>
      <w:bookmarkEnd w:id="42"/>
      <w:bookmarkEnd w:id="43"/>
      <w:bookmarkEnd w:id="44"/>
    </w:p>
    <w:p w14:paraId="2FB2B4EF" w14:textId="77777777" w:rsidR="00020EBE" w:rsidRPr="00020EBE" w:rsidRDefault="00020EBE" w:rsidP="00020EBE">
      <w:pPr>
        <w:pStyle w:val="Prrafodelista"/>
        <w:keepNext/>
        <w:keepLines/>
        <w:numPr>
          <w:ilvl w:val="1"/>
          <w:numId w:val="16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45" w:name="_Toc175053207"/>
      <w:bookmarkStart w:id="46" w:name="_Toc175053266"/>
      <w:bookmarkStart w:id="47" w:name="_Toc214387700"/>
      <w:bookmarkEnd w:id="45"/>
      <w:bookmarkEnd w:id="46"/>
      <w:bookmarkEnd w:id="47"/>
    </w:p>
    <w:p w14:paraId="75D3FCFA" w14:textId="77777777" w:rsidR="00020EBE" w:rsidRPr="00020EBE" w:rsidRDefault="00020EBE" w:rsidP="00020EBE">
      <w:pPr>
        <w:pStyle w:val="Prrafodelista"/>
        <w:keepNext/>
        <w:keepLines/>
        <w:numPr>
          <w:ilvl w:val="1"/>
          <w:numId w:val="16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48" w:name="_Toc175053208"/>
      <w:bookmarkStart w:id="49" w:name="_Toc175053267"/>
      <w:bookmarkStart w:id="50" w:name="_Toc214387701"/>
      <w:bookmarkEnd w:id="48"/>
      <w:bookmarkEnd w:id="49"/>
      <w:bookmarkEnd w:id="50"/>
    </w:p>
    <w:p w14:paraId="609CFFF3" w14:textId="77777777" w:rsidR="00020EBE" w:rsidRPr="00020EBE" w:rsidRDefault="00020EBE" w:rsidP="00020EBE">
      <w:pPr>
        <w:pStyle w:val="Prrafodelista"/>
        <w:keepNext/>
        <w:keepLines/>
        <w:numPr>
          <w:ilvl w:val="1"/>
          <w:numId w:val="16"/>
        </w:numPr>
        <w:spacing w:before="240"/>
        <w:contextualSpacing w:val="0"/>
        <w:outlineLvl w:val="1"/>
        <w:rPr>
          <w:rFonts w:eastAsiaTheme="majorEastAsia" w:cstheme="majorBidi"/>
          <w:b/>
          <w:bCs/>
          <w:vanish/>
          <w:sz w:val="28"/>
          <w:szCs w:val="28"/>
        </w:rPr>
      </w:pPr>
      <w:bookmarkStart w:id="51" w:name="_Toc175053209"/>
      <w:bookmarkStart w:id="52" w:name="_Toc175053268"/>
      <w:bookmarkStart w:id="53" w:name="_Toc214387702"/>
      <w:bookmarkEnd w:id="51"/>
      <w:bookmarkEnd w:id="52"/>
      <w:bookmarkEnd w:id="53"/>
    </w:p>
    <w:p w14:paraId="0213F44F" w14:textId="77777777" w:rsidR="002347D4" w:rsidRDefault="002347D4" w:rsidP="00020EBE">
      <w:pPr>
        <w:pStyle w:val="Titulo3Numerado"/>
      </w:pPr>
      <w:bookmarkStart w:id="54" w:name="_Toc214387703"/>
      <w:r>
        <w:t xml:space="preserve">Consulta </w:t>
      </w:r>
      <w:r w:rsidR="007D51CE">
        <w:t>1</w:t>
      </w:r>
      <w:bookmarkEnd w:id="54"/>
    </w:p>
    <w:p w14:paraId="0329981F" w14:textId="77777777" w:rsidR="00A8197D" w:rsidRDefault="00A8197D" w:rsidP="00A8197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razonSocial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CANT_ENVIOS</w:t>
      </w:r>
    </w:p>
    <w:p w14:paraId="6DBD911C" w14:textId="77777777" w:rsidR="00A8197D" w:rsidRDefault="00A8197D" w:rsidP="00A8197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CLIENTE C </w:t>
      </w:r>
    </w:p>
    <w:p w14:paraId="1C74D3B1" w14:textId="77777777" w:rsidR="00A8197D" w:rsidRDefault="00A8197D" w:rsidP="00A8197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PAQUETE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</w:p>
    <w:p w14:paraId="439BE00C" w14:textId="48E9E2B9" w:rsidR="006A6467" w:rsidRPr="006A6467" w:rsidRDefault="00A8197D" w:rsidP="00A8197D"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razonSocial</w:t>
      </w:r>
    </w:p>
    <w:p w14:paraId="216C7CC6" w14:textId="635550CE" w:rsidR="00A8197D" w:rsidRDefault="007D51CE" w:rsidP="00A8197D">
      <w:pPr>
        <w:pStyle w:val="Titulo3Numerado"/>
      </w:pPr>
      <w:bookmarkStart w:id="55" w:name="_Toc214387704"/>
      <w:r>
        <w:t>Consulta 2</w:t>
      </w:r>
      <w:bookmarkEnd w:id="55"/>
    </w:p>
    <w:p w14:paraId="21CEF051" w14:textId="77777777" w:rsidR="00AD3A7B" w:rsidRDefault="00AD3A7B" w:rsidP="00AD3A7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razonSocial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CANT_ENVIOS</w:t>
      </w:r>
    </w:p>
    <w:p w14:paraId="1AE6197C" w14:textId="77777777" w:rsidR="00AD3A7B" w:rsidRDefault="00AD3A7B" w:rsidP="00AD3A7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CLIENTE C </w:t>
      </w:r>
    </w:p>
    <w:p w14:paraId="086C7D85" w14:textId="77777777" w:rsidR="00AD3A7B" w:rsidRDefault="00AD3A7B" w:rsidP="00AD3A7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PAQUETE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</w:p>
    <w:p w14:paraId="24AEA0A1" w14:textId="45181821" w:rsidR="00AD3A7B" w:rsidRPr="00AD3A7B" w:rsidRDefault="00AD3A7B" w:rsidP="00AD3A7B"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numeroCliente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razonSocial</w:t>
      </w:r>
    </w:p>
    <w:p w14:paraId="7EE0F62F" w14:textId="77777777" w:rsidR="007D51CE" w:rsidRDefault="007D51CE" w:rsidP="007D51CE">
      <w:pPr>
        <w:pStyle w:val="Titulo3Numerado"/>
      </w:pPr>
      <w:bookmarkStart w:id="56" w:name="_Toc214387705"/>
      <w:r>
        <w:t>Consulta 3</w:t>
      </w:r>
      <w:bookmarkEnd w:id="56"/>
    </w:p>
    <w:p w14:paraId="7096031B" w14:textId="77777777" w:rsidR="000B60BA" w:rsidRDefault="000B60BA" w:rsidP="000B60B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numeroVehiculo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PESO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PESO_PROMEDIO</w:t>
      </w:r>
    </w:p>
    <w:p w14:paraId="4602208A" w14:textId="77777777" w:rsidR="000B60BA" w:rsidRDefault="000B60BA" w:rsidP="000B60B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PAQUETE P</w:t>
      </w:r>
    </w:p>
    <w:p w14:paraId="5AA7202E" w14:textId="77777777" w:rsidR="000B60BA" w:rsidRDefault="000B60BA" w:rsidP="000B60B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ENVIO 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numeroEnvio</w:t>
      </w:r>
    </w:p>
    <w:p w14:paraId="4FFA1813" w14:textId="2B3DC363" w:rsidR="00AD3A7B" w:rsidRPr="000B60BA" w:rsidRDefault="000B60BA" w:rsidP="000B60B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numeroVehiculo</w:t>
      </w:r>
    </w:p>
    <w:p w14:paraId="175169E1" w14:textId="77777777" w:rsidR="007D51CE" w:rsidRDefault="007D51CE" w:rsidP="007D51CE">
      <w:pPr>
        <w:pStyle w:val="Titulo3Numerado"/>
      </w:pPr>
      <w:bookmarkStart w:id="57" w:name="_Toc214387706"/>
      <w:r>
        <w:t>Consulta 4</w:t>
      </w:r>
      <w:bookmarkEnd w:id="57"/>
    </w:p>
    <w:p w14:paraId="6BEC2D41" w14:textId="77777777" w:rsidR="000B60BA" w:rsidRDefault="000B60BA" w:rsidP="000B60B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numeroFuncionario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 </w:t>
      </w:r>
    </w:p>
    <w:p w14:paraId="5E9110BF" w14:textId="77777777" w:rsidR="000B60BA" w:rsidRDefault="000B60BA" w:rsidP="000B60B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CHOFER</w:t>
      </w:r>
    </w:p>
    <w:p w14:paraId="7E3C4C38" w14:textId="77777777" w:rsidR="000B60BA" w:rsidRDefault="000B60BA" w:rsidP="000B60B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numeroFuncionario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</w:p>
    <w:p w14:paraId="6A450291" w14:textId="77777777" w:rsidR="000B60BA" w:rsidRDefault="000B60BA" w:rsidP="000B60BA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numeroFuncionario</w:t>
      </w:r>
    </w:p>
    <w:p w14:paraId="14E97537" w14:textId="74806930" w:rsidR="000B60BA" w:rsidRPr="000B60BA" w:rsidRDefault="000B60BA" w:rsidP="000B60BA"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CHOFER_ASIGNADO_ENV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579982" w14:textId="77777777" w:rsidR="007D51CE" w:rsidRDefault="007D51CE" w:rsidP="007D51CE">
      <w:pPr>
        <w:pStyle w:val="Titulo3Numerado"/>
      </w:pPr>
      <w:bookmarkStart w:id="58" w:name="_Toc214387707"/>
      <w:r>
        <w:lastRenderedPageBreak/>
        <w:t>Consulta 5</w:t>
      </w:r>
      <w:bookmarkEnd w:id="58"/>
    </w:p>
    <w:p w14:paraId="768E5D6D" w14:textId="77777777" w:rsidR="00787FEC" w:rsidRPr="00787FEC" w:rsidRDefault="00787FEC" w:rsidP="00787FE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SELECT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numeroVehiculo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,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FF00FF"/>
          <w:sz w:val="19"/>
          <w:szCs w:val="19"/>
          <w:lang w:val="en-GB"/>
        </w:rPr>
        <w:t>COUNT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>numeroEnvio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CANT_ENVIOS</w:t>
      </w:r>
    </w:p>
    <w:p w14:paraId="4EA31DFA" w14:textId="77777777" w:rsidR="00787FEC" w:rsidRPr="00787FEC" w:rsidRDefault="00787FEC" w:rsidP="00787FE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FROM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ENVIO</w:t>
      </w:r>
    </w:p>
    <w:p w14:paraId="62C1D191" w14:textId="77777777" w:rsidR="00787FEC" w:rsidRPr="00787FEC" w:rsidRDefault="00787FEC" w:rsidP="00787FE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GROUP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BY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numeroVehiculo</w:t>
      </w:r>
    </w:p>
    <w:p w14:paraId="40918809" w14:textId="77777777" w:rsidR="00787FEC" w:rsidRPr="00787FEC" w:rsidRDefault="00787FEC" w:rsidP="00787FE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HAVING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FF00FF"/>
          <w:sz w:val="19"/>
          <w:szCs w:val="19"/>
          <w:lang w:val="en-GB"/>
        </w:rPr>
        <w:t>COUNT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>numeroEnvio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&gt;=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ALL</w:t>
      </w:r>
    </w:p>
    <w:p w14:paraId="2A1C8B60" w14:textId="77777777" w:rsidR="00787FEC" w:rsidRPr="00787FEC" w:rsidRDefault="00787FEC" w:rsidP="00787FE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SELECT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FF00FF"/>
          <w:sz w:val="19"/>
          <w:szCs w:val="19"/>
          <w:lang w:val="en-GB"/>
        </w:rPr>
        <w:t>COUNT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>numeroEnvio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</w:p>
    <w:p w14:paraId="241BAE01" w14:textId="77777777" w:rsidR="00787FEC" w:rsidRPr="00787FEC" w:rsidRDefault="00787FEC" w:rsidP="00787FE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FROM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ENVIO</w:t>
      </w:r>
    </w:p>
    <w:p w14:paraId="7039A5F4" w14:textId="54EF24D1" w:rsidR="00787FEC" w:rsidRDefault="00787FEC" w:rsidP="00787FEC">
      <w:pPr>
        <w:rPr>
          <w:rFonts w:ascii="Consolas" w:hAnsi="Consolas" w:cs="Consolas"/>
          <w:color w:val="808080"/>
          <w:sz w:val="19"/>
          <w:szCs w:val="19"/>
          <w:lang w:val="en-GB"/>
        </w:rPr>
      </w:pP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GROUP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787FEC">
        <w:rPr>
          <w:rFonts w:ascii="Consolas" w:hAnsi="Consolas" w:cs="Consolas"/>
          <w:color w:val="0000FF"/>
          <w:sz w:val="19"/>
          <w:szCs w:val="19"/>
          <w:lang w:val="en-GB"/>
        </w:rPr>
        <w:t>BY</w:t>
      </w:r>
      <w:r w:rsidRPr="00787FEC">
        <w:rPr>
          <w:rFonts w:ascii="Consolas" w:hAnsi="Consolas" w:cs="Consolas"/>
          <w:color w:val="000000"/>
          <w:sz w:val="19"/>
          <w:szCs w:val="19"/>
          <w:lang w:val="en-GB"/>
        </w:rPr>
        <w:t xml:space="preserve"> numeroVehiculo</w:t>
      </w:r>
      <w:r w:rsidRPr="00787FEC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</w:p>
    <w:p w14:paraId="21577B90" w14:textId="094C7901" w:rsidR="00787FEC" w:rsidRDefault="00787FEC" w:rsidP="008F3EC5">
      <w:pPr>
        <w:pStyle w:val="Titulo3Numerado"/>
      </w:pPr>
      <w:bookmarkStart w:id="59" w:name="_Toc214387708"/>
      <w:r>
        <w:t xml:space="preserve">Consulta </w:t>
      </w:r>
      <w:r w:rsidR="008F3EC5">
        <w:t>6</w:t>
      </w:r>
      <w:bookmarkEnd w:id="59"/>
    </w:p>
    <w:p w14:paraId="7A315A4C" w14:textId="77777777" w:rsidR="008F3EC5" w:rsidRDefault="008F3EC5" w:rsidP="008F3EC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codigoInsumo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Descripcion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codigoInsumo2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Descripcion</w:t>
      </w:r>
    </w:p>
    <w:p w14:paraId="5262051A" w14:textId="77777777" w:rsidR="008F3EC5" w:rsidRPr="008F3EC5" w:rsidRDefault="008F3EC5" w:rsidP="008F3EC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F3EC5">
        <w:rPr>
          <w:rFonts w:ascii="Consolas" w:hAnsi="Consolas" w:cs="Consolas"/>
          <w:color w:val="0000FF"/>
          <w:sz w:val="19"/>
          <w:szCs w:val="19"/>
          <w:lang w:val="en-GB"/>
        </w:rPr>
        <w:t>FROM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INSUMO I</w:t>
      </w:r>
    </w:p>
    <w:p w14:paraId="156A9B14" w14:textId="77777777" w:rsidR="008F3EC5" w:rsidRPr="008F3EC5" w:rsidRDefault="008F3EC5" w:rsidP="008F3EC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LEFT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JOIN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INS1_COMPATIBLE_INS2 II </w:t>
      </w:r>
      <w:r w:rsidRPr="008F3EC5">
        <w:rPr>
          <w:rFonts w:ascii="Consolas" w:hAnsi="Consolas" w:cs="Consolas"/>
          <w:color w:val="0000FF"/>
          <w:sz w:val="19"/>
          <w:szCs w:val="19"/>
          <w:lang w:val="en-GB"/>
        </w:rPr>
        <w:t>ON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 xml:space="preserve"> I</w:t>
      </w: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.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>codigoInsumo</w:t>
      </w: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=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>II</w:t>
      </w: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.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>codigoInsumo1</w:t>
      </w:r>
    </w:p>
    <w:p w14:paraId="20A8CF9E" w14:textId="0991945E" w:rsidR="007D51CE" w:rsidRDefault="008F3EC5" w:rsidP="007D51CE">
      <w:pPr>
        <w:rPr>
          <w:lang w:val="en-GB"/>
        </w:rPr>
      </w:pP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LEFT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JOIN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 xml:space="preserve"> INSUMO I2 </w:t>
      </w:r>
      <w:r w:rsidRPr="008F3EC5">
        <w:rPr>
          <w:rFonts w:ascii="Consolas" w:hAnsi="Consolas" w:cs="Consolas"/>
          <w:color w:val="0000FF"/>
          <w:sz w:val="19"/>
          <w:szCs w:val="19"/>
          <w:lang w:val="en-GB"/>
        </w:rPr>
        <w:t>ON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 xml:space="preserve"> II</w:t>
      </w: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.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>codigoInsumo2</w:t>
      </w: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=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>I2</w:t>
      </w:r>
      <w:r w:rsidRPr="008F3EC5">
        <w:rPr>
          <w:rFonts w:ascii="Consolas" w:hAnsi="Consolas" w:cs="Consolas"/>
          <w:color w:val="808080"/>
          <w:sz w:val="19"/>
          <w:szCs w:val="19"/>
          <w:lang w:val="en-GB"/>
        </w:rPr>
        <w:t>.</w:t>
      </w:r>
      <w:r w:rsidRPr="008F3EC5">
        <w:rPr>
          <w:rFonts w:ascii="Consolas" w:hAnsi="Consolas" w:cs="Consolas"/>
          <w:color w:val="000000"/>
          <w:sz w:val="19"/>
          <w:szCs w:val="19"/>
          <w:lang w:val="en-GB"/>
        </w:rPr>
        <w:t>codigoInsumo</w:t>
      </w:r>
    </w:p>
    <w:p w14:paraId="22D0A80F" w14:textId="51BB7377" w:rsidR="008F3EC5" w:rsidRDefault="008F3EC5" w:rsidP="008F3EC5">
      <w:pPr>
        <w:pStyle w:val="Titulo3Numerado"/>
      </w:pPr>
      <w:bookmarkStart w:id="60" w:name="_Toc214387709"/>
      <w:r>
        <w:t>Consulta 7</w:t>
      </w:r>
      <w:bookmarkEnd w:id="60"/>
    </w:p>
    <w:p w14:paraId="3195481D" w14:textId="77777777" w:rsidR="00584873" w:rsidRDefault="00584873" w:rsidP="0058487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INSUMO</w:t>
      </w:r>
    </w:p>
    <w:p w14:paraId="46FC4505" w14:textId="77777777" w:rsidR="00584873" w:rsidRPr="00584873" w:rsidRDefault="00584873" w:rsidP="0058487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584873">
        <w:rPr>
          <w:rFonts w:ascii="Consolas" w:hAnsi="Consolas" w:cs="Consolas"/>
          <w:color w:val="0000FF"/>
          <w:sz w:val="19"/>
          <w:szCs w:val="19"/>
          <w:lang w:val="en-GB"/>
        </w:rPr>
        <w:t>ADD</w:t>
      </w:r>
      <w:r w:rsidRPr="00584873">
        <w:rPr>
          <w:rFonts w:ascii="Consolas" w:hAnsi="Consolas" w:cs="Consolas"/>
          <w:color w:val="000000"/>
          <w:sz w:val="19"/>
          <w:szCs w:val="19"/>
          <w:lang w:val="en-GB"/>
        </w:rPr>
        <w:t xml:space="preserve"> stockDisponible </w:t>
      </w:r>
      <w:r w:rsidRPr="00584873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 w:rsidRPr="00584873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584873">
        <w:rPr>
          <w:rFonts w:ascii="Consolas" w:hAnsi="Consolas" w:cs="Consolas"/>
          <w:color w:val="0000FF"/>
          <w:sz w:val="19"/>
          <w:szCs w:val="19"/>
          <w:lang w:val="en-GB"/>
        </w:rPr>
        <w:t>CHECK</w:t>
      </w:r>
      <w:r w:rsidRPr="00584873">
        <w:rPr>
          <w:rFonts w:ascii="Consolas" w:hAnsi="Consolas" w:cs="Consolas"/>
          <w:color w:val="808080"/>
          <w:sz w:val="19"/>
          <w:szCs w:val="19"/>
          <w:lang w:val="en-GB"/>
        </w:rPr>
        <w:t>(</w:t>
      </w:r>
      <w:r w:rsidRPr="00584873">
        <w:rPr>
          <w:rFonts w:ascii="Consolas" w:hAnsi="Consolas" w:cs="Consolas"/>
          <w:color w:val="000000"/>
          <w:sz w:val="19"/>
          <w:szCs w:val="19"/>
          <w:lang w:val="en-GB"/>
        </w:rPr>
        <w:t xml:space="preserve">stockDisponible </w:t>
      </w:r>
      <w:r w:rsidRPr="00584873">
        <w:rPr>
          <w:rFonts w:ascii="Consolas" w:hAnsi="Consolas" w:cs="Consolas"/>
          <w:color w:val="808080"/>
          <w:sz w:val="19"/>
          <w:szCs w:val="19"/>
          <w:lang w:val="en-GB"/>
        </w:rPr>
        <w:t>&gt;=</w:t>
      </w:r>
      <w:r w:rsidRPr="00584873">
        <w:rPr>
          <w:rFonts w:ascii="Consolas" w:hAnsi="Consolas" w:cs="Consolas"/>
          <w:color w:val="000000"/>
          <w:sz w:val="19"/>
          <w:szCs w:val="19"/>
          <w:lang w:val="en-GB"/>
        </w:rPr>
        <w:t xml:space="preserve"> 0</w:t>
      </w:r>
      <w:r w:rsidRPr="00584873">
        <w:rPr>
          <w:rFonts w:ascii="Consolas" w:hAnsi="Consolas" w:cs="Consolas"/>
          <w:color w:val="808080"/>
          <w:sz w:val="19"/>
          <w:szCs w:val="19"/>
          <w:lang w:val="en-GB"/>
        </w:rPr>
        <w:t>)</w:t>
      </w:r>
    </w:p>
    <w:p w14:paraId="56F0AB67" w14:textId="77777777" w:rsidR="00584873" w:rsidRPr="00584873" w:rsidRDefault="00584873" w:rsidP="0058487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9EC7F68" w14:textId="77777777" w:rsidR="00584873" w:rsidRDefault="00584873" w:rsidP="0058487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INSUMO</w:t>
      </w:r>
    </w:p>
    <w:p w14:paraId="2CD95769" w14:textId="30E0B5B0" w:rsidR="008F3EC5" w:rsidRPr="008F3EC5" w:rsidRDefault="00584873" w:rsidP="00584873"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stockDisponible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</w:p>
    <w:p w14:paraId="583E39AC" w14:textId="77777777" w:rsidR="008F3EC5" w:rsidRPr="00787FEC" w:rsidRDefault="008F3EC5" w:rsidP="007D51CE">
      <w:pPr>
        <w:rPr>
          <w:lang w:val="en-GB"/>
        </w:rPr>
      </w:pPr>
    </w:p>
    <w:p w14:paraId="0731AD81" w14:textId="77777777" w:rsidR="007D51CE" w:rsidRDefault="007D51CE" w:rsidP="007D51CE">
      <w:pPr>
        <w:pStyle w:val="Titulo2Numerado"/>
        <w:numPr>
          <w:ilvl w:val="1"/>
          <w:numId w:val="27"/>
        </w:numPr>
      </w:pPr>
      <w:r w:rsidRPr="008F3EC5">
        <w:t xml:space="preserve"> </w:t>
      </w:r>
      <w:bookmarkStart w:id="61" w:name="_Toc214387710"/>
      <w:r>
        <w:t>Evidencia de ejecución de consultas</w:t>
      </w:r>
      <w:bookmarkEnd w:id="61"/>
    </w:p>
    <w:p w14:paraId="1C67D035" w14:textId="6158D888" w:rsidR="00C24935" w:rsidRDefault="00C24935" w:rsidP="00C24935">
      <w:pPr>
        <w:pStyle w:val="Titulo3Numerado"/>
        <w:numPr>
          <w:ilvl w:val="2"/>
          <w:numId w:val="27"/>
        </w:numPr>
      </w:pPr>
      <w:bookmarkStart w:id="62" w:name="_Toc214387711"/>
      <w:r>
        <w:t xml:space="preserve">Consulta </w:t>
      </w:r>
      <w:r w:rsidR="009B55F1">
        <w:t>1</w:t>
      </w:r>
      <w:bookmarkEnd w:id="62"/>
    </w:p>
    <w:p w14:paraId="621A0CBE" w14:textId="6D05C71B" w:rsidR="00C24935" w:rsidRDefault="00FD01B3" w:rsidP="00C24935">
      <w:r w:rsidRPr="00FD01B3">
        <w:drawing>
          <wp:inline distT="0" distB="0" distL="0" distR="0" wp14:anchorId="11B438E5" wp14:editId="5A8DECAC">
            <wp:extent cx="5400040" cy="2924810"/>
            <wp:effectExtent l="0" t="0" r="0" b="8890"/>
            <wp:docPr id="1607280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80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0FF1" w14:textId="2877BDE3" w:rsidR="009B55F1" w:rsidRDefault="009B55F1" w:rsidP="009B55F1">
      <w:pPr>
        <w:pStyle w:val="Titulo3Numerado"/>
        <w:numPr>
          <w:ilvl w:val="2"/>
          <w:numId w:val="27"/>
        </w:numPr>
      </w:pPr>
      <w:bookmarkStart w:id="63" w:name="_Toc214387712"/>
      <w:r>
        <w:lastRenderedPageBreak/>
        <w:t xml:space="preserve">Consulta </w:t>
      </w:r>
      <w:r>
        <w:t>2</w:t>
      </w:r>
      <w:bookmarkEnd w:id="63"/>
    </w:p>
    <w:p w14:paraId="1D3588D1" w14:textId="1E7AF2AF" w:rsidR="009B55F1" w:rsidRDefault="005C4B3D" w:rsidP="009B55F1">
      <w:r w:rsidRPr="005C4B3D">
        <w:drawing>
          <wp:inline distT="0" distB="0" distL="0" distR="0" wp14:anchorId="6DBCE163" wp14:editId="7F602A43">
            <wp:extent cx="5400040" cy="2924810"/>
            <wp:effectExtent l="0" t="0" r="0" b="8890"/>
            <wp:docPr id="14252342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342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14AE" w14:textId="326F8C2C" w:rsidR="005C4B3D" w:rsidRDefault="005C4B3D" w:rsidP="005C4B3D">
      <w:pPr>
        <w:pStyle w:val="Titulo3Numerado"/>
        <w:numPr>
          <w:ilvl w:val="2"/>
          <w:numId w:val="27"/>
        </w:numPr>
      </w:pPr>
      <w:bookmarkStart w:id="64" w:name="_Toc214387713"/>
      <w:r>
        <w:t xml:space="preserve">Consulta </w:t>
      </w:r>
      <w:r>
        <w:t>3</w:t>
      </w:r>
      <w:bookmarkEnd w:id="64"/>
    </w:p>
    <w:p w14:paraId="42CD53E1" w14:textId="493ABE28" w:rsidR="007D4F41" w:rsidRPr="007D4F41" w:rsidRDefault="007D4F41" w:rsidP="007D4F41">
      <w:r w:rsidRPr="007D4F41">
        <w:drawing>
          <wp:inline distT="0" distB="0" distL="0" distR="0" wp14:anchorId="6D9DD321" wp14:editId="421D585B">
            <wp:extent cx="5400040" cy="2924810"/>
            <wp:effectExtent l="0" t="0" r="0" b="8890"/>
            <wp:docPr id="15378232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32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81D3" w14:textId="1527E93C" w:rsidR="007D4F41" w:rsidRDefault="007D4F41" w:rsidP="007D4F41">
      <w:pPr>
        <w:pStyle w:val="Titulo3Numerado"/>
        <w:numPr>
          <w:ilvl w:val="2"/>
          <w:numId w:val="27"/>
        </w:numPr>
      </w:pPr>
      <w:bookmarkStart w:id="65" w:name="_Toc214387714"/>
      <w:r>
        <w:lastRenderedPageBreak/>
        <w:t xml:space="preserve">Consulta </w:t>
      </w:r>
      <w:r>
        <w:t>4</w:t>
      </w:r>
      <w:bookmarkEnd w:id="65"/>
    </w:p>
    <w:p w14:paraId="68781B1D" w14:textId="48010D64" w:rsidR="007D4F41" w:rsidRPr="007D4F41" w:rsidRDefault="002276B5" w:rsidP="007D4F41">
      <w:r w:rsidRPr="002276B5">
        <w:drawing>
          <wp:inline distT="0" distB="0" distL="0" distR="0" wp14:anchorId="6B6B9250" wp14:editId="646579EE">
            <wp:extent cx="5400040" cy="2924810"/>
            <wp:effectExtent l="0" t="0" r="0" b="8890"/>
            <wp:docPr id="9021986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986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BEBD" w14:textId="37ACC9FA" w:rsidR="007D4F41" w:rsidRDefault="007D4F41" w:rsidP="007D4F41">
      <w:pPr>
        <w:pStyle w:val="Titulo3Numerado"/>
        <w:numPr>
          <w:ilvl w:val="2"/>
          <w:numId w:val="27"/>
        </w:numPr>
      </w:pPr>
      <w:bookmarkStart w:id="66" w:name="_Toc214387715"/>
      <w:r>
        <w:t xml:space="preserve">Consulta </w:t>
      </w:r>
      <w:r w:rsidR="002276B5">
        <w:t>5</w:t>
      </w:r>
      <w:bookmarkEnd w:id="66"/>
    </w:p>
    <w:p w14:paraId="319B6EBB" w14:textId="5FB5A8B2" w:rsidR="002276B5" w:rsidRPr="002276B5" w:rsidRDefault="00C258D3" w:rsidP="002276B5">
      <w:r w:rsidRPr="00C258D3">
        <w:drawing>
          <wp:inline distT="0" distB="0" distL="0" distR="0" wp14:anchorId="57158DC1" wp14:editId="3A389181">
            <wp:extent cx="5400040" cy="2924810"/>
            <wp:effectExtent l="0" t="0" r="0" b="8890"/>
            <wp:docPr id="12264284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284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54B" w14:textId="6174847B" w:rsidR="007D4F41" w:rsidRDefault="007D4F41" w:rsidP="007D4F41">
      <w:pPr>
        <w:pStyle w:val="Titulo3Numerado"/>
        <w:numPr>
          <w:ilvl w:val="2"/>
          <w:numId w:val="27"/>
        </w:numPr>
      </w:pPr>
      <w:bookmarkStart w:id="67" w:name="_Toc214387716"/>
      <w:r>
        <w:lastRenderedPageBreak/>
        <w:t xml:space="preserve">Consulta </w:t>
      </w:r>
      <w:r w:rsidR="00C258D3">
        <w:t>6</w:t>
      </w:r>
      <w:bookmarkEnd w:id="67"/>
    </w:p>
    <w:p w14:paraId="2165639C" w14:textId="14ACC648" w:rsidR="00C258D3" w:rsidRPr="00C258D3" w:rsidRDefault="00C258D3" w:rsidP="00C258D3">
      <w:r w:rsidRPr="00C258D3">
        <w:drawing>
          <wp:inline distT="0" distB="0" distL="0" distR="0" wp14:anchorId="433F7B4B" wp14:editId="387215A5">
            <wp:extent cx="5400040" cy="2924810"/>
            <wp:effectExtent l="0" t="0" r="0" b="8890"/>
            <wp:docPr id="18860542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542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46AA" w14:textId="4057FE1B" w:rsidR="007D4F41" w:rsidRDefault="007D4F41" w:rsidP="007D4F41">
      <w:pPr>
        <w:pStyle w:val="Titulo3Numerado"/>
        <w:numPr>
          <w:ilvl w:val="2"/>
          <w:numId w:val="27"/>
        </w:numPr>
      </w:pPr>
      <w:bookmarkStart w:id="68" w:name="_Toc214387717"/>
      <w:r>
        <w:t xml:space="preserve">Consulta </w:t>
      </w:r>
      <w:r w:rsidR="00C258D3">
        <w:t>7</w:t>
      </w:r>
      <w:bookmarkEnd w:id="68"/>
    </w:p>
    <w:p w14:paraId="3F9187BA" w14:textId="6B02E7D5" w:rsidR="00073F53" w:rsidRPr="00073F53" w:rsidRDefault="00073F53" w:rsidP="00073F53">
      <w:r w:rsidRPr="00073F53">
        <w:drawing>
          <wp:inline distT="0" distB="0" distL="0" distR="0" wp14:anchorId="6984B682" wp14:editId="21430D99">
            <wp:extent cx="5400040" cy="2924810"/>
            <wp:effectExtent l="0" t="0" r="0" b="8890"/>
            <wp:docPr id="12249170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170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EA08" w14:textId="77777777" w:rsidR="00C24935" w:rsidRPr="007D51CE" w:rsidRDefault="00C24935" w:rsidP="007D51CE"/>
    <w:p w14:paraId="1C1F7E5C" w14:textId="77777777" w:rsidR="007D51CE" w:rsidRPr="007D51CE" w:rsidRDefault="007D51CE" w:rsidP="007D51CE"/>
    <w:p w14:paraId="7F3F4451" w14:textId="77777777" w:rsidR="007D51CE" w:rsidRDefault="007D51CE" w:rsidP="007D51CE"/>
    <w:p w14:paraId="392CE0C5" w14:textId="77777777" w:rsidR="007D51CE" w:rsidRPr="002347D4" w:rsidRDefault="007D51CE" w:rsidP="007D51CE"/>
    <w:p w14:paraId="09B7BD76" w14:textId="77777777" w:rsidR="002347D4" w:rsidRPr="002347D4" w:rsidRDefault="002347D4" w:rsidP="002347D4"/>
    <w:p w14:paraId="68EC0DD0" w14:textId="77777777" w:rsidR="002347D4" w:rsidRPr="002347D4" w:rsidRDefault="002347D4" w:rsidP="002347D4"/>
    <w:p w14:paraId="42DADC5F" w14:textId="77777777" w:rsidR="002347D4" w:rsidRPr="002347D4" w:rsidRDefault="002347D4" w:rsidP="002347D4"/>
    <w:p w14:paraId="6145135C" w14:textId="77777777" w:rsidR="002347D4" w:rsidRPr="002347D4" w:rsidRDefault="002347D4" w:rsidP="002347D4"/>
    <w:p w14:paraId="32048B03" w14:textId="77777777" w:rsidR="00450F51" w:rsidRPr="00450F51" w:rsidRDefault="00450F51" w:rsidP="00450F51"/>
    <w:sectPr w:rsidR="00450F51" w:rsidRPr="00450F51" w:rsidSect="00505622">
      <w:footerReference w:type="default" r:id="rId20"/>
      <w:pgSz w:w="11906" w:h="16838" w:code="9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A60D2" w14:textId="77777777" w:rsidR="00CF322B" w:rsidRDefault="00CF322B" w:rsidP="00505622">
      <w:pPr>
        <w:spacing w:after="0" w:line="240" w:lineRule="auto"/>
      </w:pPr>
      <w:r>
        <w:separator/>
      </w:r>
    </w:p>
  </w:endnote>
  <w:endnote w:type="continuationSeparator" w:id="0">
    <w:p w14:paraId="6EF18F48" w14:textId="77777777" w:rsidR="00CF322B" w:rsidRDefault="00CF322B" w:rsidP="0050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8664499"/>
      <w:docPartObj>
        <w:docPartGallery w:val="Page Numbers (Bottom of Page)"/>
        <w:docPartUnique/>
      </w:docPartObj>
    </w:sdtPr>
    <w:sdtContent>
      <w:p w14:paraId="7F96C04C" w14:textId="77777777" w:rsidR="00B74B10" w:rsidRDefault="00B74B10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1A6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55C2B01" w14:textId="77777777" w:rsidR="00B74B10" w:rsidRDefault="00B74B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CD5B" w14:textId="77777777" w:rsidR="00CF322B" w:rsidRDefault="00CF322B" w:rsidP="00505622">
      <w:pPr>
        <w:spacing w:after="0" w:line="240" w:lineRule="auto"/>
      </w:pPr>
      <w:r>
        <w:separator/>
      </w:r>
    </w:p>
  </w:footnote>
  <w:footnote w:type="continuationSeparator" w:id="0">
    <w:p w14:paraId="01B09B19" w14:textId="77777777" w:rsidR="00CF322B" w:rsidRDefault="00CF322B" w:rsidP="0050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396"/>
    <w:multiLevelType w:val="multilevel"/>
    <w:tmpl w:val="278C9DA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11F52937"/>
    <w:multiLevelType w:val="multilevel"/>
    <w:tmpl w:val="AB8A809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5B02C25"/>
    <w:multiLevelType w:val="hybridMultilevel"/>
    <w:tmpl w:val="88D01BAE"/>
    <w:lvl w:ilvl="0" w:tplc="6374D5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36F7D"/>
    <w:multiLevelType w:val="hybridMultilevel"/>
    <w:tmpl w:val="B630D72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E2A5A"/>
    <w:multiLevelType w:val="hybridMultilevel"/>
    <w:tmpl w:val="7E74943A"/>
    <w:lvl w:ilvl="0" w:tplc="BD8AD5A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13AD8"/>
    <w:multiLevelType w:val="multilevel"/>
    <w:tmpl w:val="362827D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3AF303B"/>
    <w:multiLevelType w:val="multilevel"/>
    <w:tmpl w:val="278C9DA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C8F28F7"/>
    <w:multiLevelType w:val="multilevel"/>
    <w:tmpl w:val="981CE5E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2EBF0BAD"/>
    <w:multiLevelType w:val="hybridMultilevel"/>
    <w:tmpl w:val="424265F4"/>
    <w:lvl w:ilvl="0" w:tplc="3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FB3285"/>
    <w:multiLevelType w:val="multilevel"/>
    <w:tmpl w:val="9A7062CA"/>
    <w:lvl w:ilvl="0">
      <w:start w:val="1"/>
      <w:numFmt w:val="decimal"/>
      <w:pStyle w:val="Titulo1Numerado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360EDE"/>
    <w:multiLevelType w:val="hybridMultilevel"/>
    <w:tmpl w:val="0C687528"/>
    <w:lvl w:ilvl="0" w:tplc="42DECB4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26875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C035C7"/>
    <w:multiLevelType w:val="multilevel"/>
    <w:tmpl w:val="278C9DA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473B5688"/>
    <w:multiLevelType w:val="multilevel"/>
    <w:tmpl w:val="FDD80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ulo2Numerado"/>
      <w:lvlText w:val="%1.%2."/>
      <w:lvlJc w:val="left"/>
      <w:pPr>
        <w:ind w:left="4402" w:hanging="432"/>
      </w:pPr>
    </w:lvl>
    <w:lvl w:ilvl="2">
      <w:start w:val="1"/>
      <w:numFmt w:val="decimal"/>
      <w:pStyle w:val="Titulo3Numerado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9A746FD"/>
    <w:multiLevelType w:val="multilevel"/>
    <w:tmpl w:val="AB8A809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4A881166"/>
    <w:multiLevelType w:val="hybridMultilevel"/>
    <w:tmpl w:val="3A120D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318E9"/>
    <w:multiLevelType w:val="multilevel"/>
    <w:tmpl w:val="278C9DA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4C936A5E"/>
    <w:multiLevelType w:val="multilevel"/>
    <w:tmpl w:val="362827D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5FCC69A7"/>
    <w:multiLevelType w:val="hybridMultilevel"/>
    <w:tmpl w:val="D67A8AB8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9" w15:restartNumberingAfterBreak="0">
    <w:nsid w:val="5FF1773F"/>
    <w:multiLevelType w:val="multilevel"/>
    <w:tmpl w:val="278C9DA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7C947F6F"/>
    <w:multiLevelType w:val="hybridMultilevel"/>
    <w:tmpl w:val="393AB2BA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75BCA"/>
    <w:multiLevelType w:val="hybridMultilevel"/>
    <w:tmpl w:val="ED047546"/>
    <w:lvl w:ilvl="0" w:tplc="42DECB4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931288">
    <w:abstractNumId w:val="8"/>
  </w:num>
  <w:num w:numId="2" w16cid:durableId="228425164">
    <w:abstractNumId w:val="9"/>
  </w:num>
  <w:num w:numId="3" w16cid:durableId="1263762997">
    <w:abstractNumId w:val="9"/>
  </w:num>
  <w:num w:numId="4" w16cid:durableId="1247305158">
    <w:abstractNumId w:val="9"/>
  </w:num>
  <w:num w:numId="5" w16cid:durableId="1544054481">
    <w:abstractNumId w:val="9"/>
  </w:num>
  <w:num w:numId="6" w16cid:durableId="356079367">
    <w:abstractNumId w:val="9"/>
  </w:num>
  <w:num w:numId="7" w16cid:durableId="852039280">
    <w:abstractNumId w:val="13"/>
  </w:num>
  <w:num w:numId="8" w16cid:durableId="1236545544">
    <w:abstractNumId w:val="9"/>
  </w:num>
  <w:num w:numId="9" w16cid:durableId="937099655">
    <w:abstractNumId w:val="9"/>
  </w:num>
  <w:num w:numId="10" w16cid:durableId="464738145">
    <w:abstractNumId w:val="9"/>
  </w:num>
  <w:num w:numId="11" w16cid:durableId="747463900">
    <w:abstractNumId w:val="9"/>
  </w:num>
  <w:num w:numId="12" w16cid:durableId="1815828913">
    <w:abstractNumId w:val="9"/>
  </w:num>
  <w:num w:numId="13" w16cid:durableId="160391024">
    <w:abstractNumId w:val="9"/>
  </w:num>
  <w:num w:numId="14" w16cid:durableId="1551647106">
    <w:abstractNumId w:val="9"/>
  </w:num>
  <w:num w:numId="15" w16cid:durableId="185366081">
    <w:abstractNumId w:val="13"/>
  </w:num>
  <w:num w:numId="16" w16cid:durableId="1461613136">
    <w:abstractNumId w:val="13"/>
  </w:num>
  <w:num w:numId="17" w16cid:durableId="58792441">
    <w:abstractNumId w:val="9"/>
  </w:num>
  <w:num w:numId="18" w16cid:durableId="1370030084">
    <w:abstractNumId w:val="9"/>
  </w:num>
  <w:num w:numId="19" w16cid:durableId="597837299">
    <w:abstractNumId w:val="14"/>
  </w:num>
  <w:num w:numId="20" w16cid:durableId="479273005">
    <w:abstractNumId w:val="13"/>
  </w:num>
  <w:num w:numId="21" w16cid:durableId="1449936078">
    <w:abstractNumId w:val="9"/>
  </w:num>
  <w:num w:numId="22" w16cid:durableId="1277755990">
    <w:abstractNumId w:val="17"/>
  </w:num>
  <w:num w:numId="23" w16cid:durableId="1152990616">
    <w:abstractNumId w:val="13"/>
  </w:num>
  <w:num w:numId="24" w16cid:durableId="1791776010">
    <w:abstractNumId w:val="7"/>
  </w:num>
  <w:num w:numId="25" w16cid:durableId="786004078">
    <w:abstractNumId w:val="5"/>
  </w:num>
  <w:num w:numId="26" w16cid:durableId="320433014">
    <w:abstractNumId w:val="9"/>
  </w:num>
  <w:num w:numId="27" w16cid:durableId="6055591">
    <w:abstractNumId w:val="19"/>
  </w:num>
  <w:num w:numId="28" w16cid:durableId="631638178">
    <w:abstractNumId w:val="4"/>
  </w:num>
  <w:num w:numId="29" w16cid:durableId="19626792">
    <w:abstractNumId w:val="14"/>
    <w:lvlOverride w:ilvl="0">
      <w:lvl w:ilvl="0">
        <w:start w:val="2"/>
        <w:numFmt w:val="decimal"/>
        <w:lvlText w:val="%1"/>
        <w:lvlJc w:val="left"/>
        <w:pPr>
          <w:ind w:left="375" w:hanging="375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35" w:hanging="375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16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2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2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040" w:hanging="2160"/>
        </w:pPr>
        <w:rPr>
          <w:rFonts w:hint="default"/>
        </w:rPr>
      </w:lvl>
    </w:lvlOverride>
  </w:num>
  <w:num w:numId="30" w16cid:durableId="1646155844">
    <w:abstractNumId w:val="1"/>
  </w:num>
  <w:num w:numId="31" w16cid:durableId="103162262">
    <w:abstractNumId w:val="11"/>
  </w:num>
  <w:num w:numId="32" w16cid:durableId="1375621393">
    <w:abstractNumId w:val="0"/>
  </w:num>
  <w:num w:numId="33" w16cid:durableId="348722835">
    <w:abstractNumId w:val="2"/>
  </w:num>
  <w:num w:numId="34" w16cid:durableId="784349611">
    <w:abstractNumId w:val="3"/>
  </w:num>
  <w:num w:numId="35" w16cid:durableId="55669793">
    <w:abstractNumId w:val="18"/>
  </w:num>
  <w:num w:numId="36" w16cid:durableId="2018074081">
    <w:abstractNumId w:val="15"/>
  </w:num>
  <w:num w:numId="37" w16cid:durableId="1742291459">
    <w:abstractNumId w:val="21"/>
  </w:num>
  <w:num w:numId="38" w16cid:durableId="1536238104">
    <w:abstractNumId w:val="10"/>
  </w:num>
  <w:num w:numId="39" w16cid:durableId="1150752985">
    <w:abstractNumId w:val="20"/>
  </w:num>
  <w:num w:numId="40" w16cid:durableId="11927616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7781688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34519573">
    <w:abstractNumId w:val="16"/>
  </w:num>
  <w:num w:numId="43" w16cid:durableId="1232544324">
    <w:abstractNumId w:val="12"/>
  </w:num>
  <w:num w:numId="44" w16cid:durableId="303506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attachedTemplate r:id="rId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zrr5t9xwmp0eageve2l5ef9ctws9tfst9p20&quot;&gt;HelenaGarbarino-Saved&lt;record-ids&gt;&lt;item&gt;342&lt;/item&gt;&lt;item&gt;597&lt;/item&gt;&lt;/record-ids&gt;&lt;/item&gt;&lt;/Libraries&gt;"/>
  </w:docVars>
  <w:rsids>
    <w:rsidRoot w:val="007972F2"/>
    <w:rsid w:val="00020EBE"/>
    <w:rsid w:val="0002364A"/>
    <w:rsid w:val="0003056D"/>
    <w:rsid w:val="000550A6"/>
    <w:rsid w:val="00066724"/>
    <w:rsid w:val="00070047"/>
    <w:rsid w:val="00073F53"/>
    <w:rsid w:val="00077738"/>
    <w:rsid w:val="00086AB7"/>
    <w:rsid w:val="000A084F"/>
    <w:rsid w:val="000A7980"/>
    <w:rsid w:val="000B0E85"/>
    <w:rsid w:val="000B4E9B"/>
    <w:rsid w:val="000B60BA"/>
    <w:rsid w:val="000E1452"/>
    <w:rsid w:val="000E14E0"/>
    <w:rsid w:val="000E3BCE"/>
    <w:rsid w:val="000F1E36"/>
    <w:rsid w:val="00144FFD"/>
    <w:rsid w:val="001566E1"/>
    <w:rsid w:val="00173F40"/>
    <w:rsid w:val="001B0DC8"/>
    <w:rsid w:val="001B1162"/>
    <w:rsid w:val="001B3DA7"/>
    <w:rsid w:val="001D45ED"/>
    <w:rsid w:val="001F0D65"/>
    <w:rsid w:val="002005DE"/>
    <w:rsid w:val="00201821"/>
    <w:rsid w:val="002113EF"/>
    <w:rsid w:val="0022050C"/>
    <w:rsid w:val="0022509E"/>
    <w:rsid w:val="002276B5"/>
    <w:rsid w:val="002336AF"/>
    <w:rsid w:val="002347D4"/>
    <w:rsid w:val="0028013D"/>
    <w:rsid w:val="002873A7"/>
    <w:rsid w:val="00287C15"/>
    <w:rsid w:val="002A5A58"/>
    <w:rsid w:val="002D0AE0"/>
    <w:rsid w:val="002E28D8"/>
    <w:rsid w:val="002E5661"/>
    <w:rsid w:val="002F66DB"/>
    <w:rsid w:val="00313CAE"/>
    <w:rsid w:val="003563B8"/>
    <w:rsid w:val="0039153C"/>
    <w:rsid w:val="003B2E1C"/>
    <w:rsid w:val="003B3136"/>
    <w:rsid w:val="003D073F"/>
    <w:rsid w:val="003F0EC2"/>
    <w:rsid w:val="003F42C3"/>
    <w:rsid w:val="0042087C"/>
    <w:rsid w:val="00450F51"/>
    <w:rsid w:val="004552A2"/>
    <w:rsid w:val="00464362"/>
    <w:rsid w:val="00464ACA"/>
    <w:rsid w:val="0047390B"/>
    <w:rsid w:val="00477F06"/>
    <w:rsid w:val="0048167B"/>
    <w:rsid w:val="00486C9C"/>
    <w:rsid w:val="004A4B2C"/>
    <w:rsid w:val="004C2C74"/>
    <w:rsid w:val="00505622"/>
    <w:rsid w:val="00515F26"/>
    <w:rsid w:val="00522F42"/>
    <w:rsid w:val="00524EDE"/>
    <w:rsid w:val="0053031C"/>
    <w:rsid w:val="0054300C"/>
    <w:rsid w:val="005543BD"/>
    <w:rsid w:val="00557E5C"/>
    <w:rsid w:val="00584873"/>
    <w:rsid w:val="005A248B"/>
    <w:rsid w:val="005B6F3F"/>
    <w:rsid w:val="005C03C0"/>
    <w:rsid w:val="005C4B3D"/>
    <w:rsid w:val="005E1AB6"/>
    <w:rsid w:val="005F5B78"/>
    <w:rsid w:val="005F7F03"/>
    <w:rsid w:val="00606FC5"/>
    <w:rsid w:val="00610330"/>
    <w:rsid w:val="00612089"/>
    <w:rsid w:val="00616437"/>
    <w:rsid w:val="00625F7C"/>
    <w:rsid w:val="0063289F"/>
    <w:rsid w:val="00633043"/>
    <w:rsid w:val="0063722A"/>
    <w:rsid w:val="006461AA"/>
    <w:rsid w:val="00666698"/>
    <w:rsid w:val="00674C06"/>
    <w:rsid w:val="00694283"/>
    <w:rsid w:val="006A6467"/>
    <w:rsid w:val="006C1811"/>
    <w:rsid w:val="006C2E60"/>
    <w:rsid w:val="006D5E24"/>
    <w:rsid w:val="006E6165"/>
    <w:rsid w:val="007124B7"/>
    <w:rsid w:val="00784E3D"/>
    <w:rsid w:val="00785FCC"/>
    <w:rsid w:val="00787FEC"/>
    <w:rsid w:val="00791CA2"/>
    <w:rsid w:val="007972F2"/>
    <w:rsid w:val="007A1308"/>
    <w:rsid w:val="007A1A65"/>
    <w:rsid w:val="007D4F41"/>
    <w:rsid w:val="007D51CE"/>
    <w:rsid w:val="007F2563"/>
    <w:rsid w:val="008036AF"/>
    <w:rsid w:val="008233C4"/>
    <w:rsid w:val="008301CD"/>
    <w:rsid w:val="00831D4F"/>
    <w:rsid w:val="00850752"/>
    <w:rsid w:val="0085080E"/>
    <w:rsid w:val="00855941"/>
    <w:rsid w:val="00865DC0"/>
    <w:rsid w:val="008726EF"/>
    <w:rsid w:val="00896DB6"/>
    <w:rsid w:val="008D1715"/>
    <w:rsid w:val="008E5B43"/>
    <w:rsid w:val="008F3EC5"/>
    <w:rsid w:val="00934B9A"/>
    <w:rsid w:val="00942646"/>
    <w:rsid w:val="009607B2"/>
    <w:rsid w:val="0097446A"/>
    <w:rsid w:val="00987957"/>
    <w:rsid w:val="0099325D"/>
    <w:rsid w:val="009B2CBC"/>
    <w:rsid w:val="009B55F1"/>
    <w:rsid w:val="009B6864"/>
    <w:rsid w:val="009F7AA7"/>
    <w:rsid w:val="00A05B82"/>
    <w:rsid w:val="00A162F3"/>
    <w:rsid w:val="00A25CDB"/>
    <w:rsid w:val="00A25E1F"/>
    <w:rsid w:val="00A417C3"/>
    <w:rsid w:val="00A45C9A"/>
    <w:rsid w:val="00A64141"/>
    <w:rsid w:val="00A67C5D"/>
    <w:rsid w:val="00A77952"/>
    <w:rsid w:val="00A804B6"/>
    <w:rsid w:val="00A8065D"/>
    <w:rsid w:val="00A8197D"/>
    <w:rsid w:val="00A8233E"/>
    <w:rsid w:val="00A8366A"/>
    <w:rsid w:val="00A925F4"/>
    <w:rsid w:val="00AB4417"/>
    <w:rsid w:val="00AD3A7B"/>
    <w:rsid w:val="00B262AA"/>
    <w:rsid w:val="00B315A3"/>
    <w:rsid w:val="00B33E0E"/>
    <w:rsid w:val="00B646FC"/>
    <w:rsid w:val="00B74B10"/>
    <w:rsid w:val="00B97E64"/>
    <w:rsid w:val="00BA3472"/>
    <w:rsid w:val="00BA6663"/>
    <w:rsid w:val="00BD63F4"/>
    <w:rsid w:val="00BD69EE"/>
    <w:rsid w:val="00BF192D"/>
    <w:rsid w:val="00BF2750"/>
    <w:rsid w:val="00BF376F"/>
    <w:rsid w:val="00C127AD"/>
    <w:rsid w:val="00C16F32"/>
    <w:rsid w:val="00C24935"/>
    <w:rsid w:val="00C258D3"/>
    <w:rsid w:val="00C472FD"/>
    <w:rsid w:val="00C55D7B"/>
    <w:rsid w:val="00C626C1"/>
    <w:rsid w:val="00C6312A"/>
    <w:rsid w:val="00C7460D"/>
    <w:rsid w:val="00C9542F"/>
    <w:rsid w:val="00CA419D"/>
    <w:rsid w:val="00CD41EC"/>
    <w:rsid w:val="00CF010F"/>
    <w:rsid w:val="00CF322B"/>
    <w:rsid w:val="00D664B8"/>
    <w:rsid w:val="00D66A05"/>
    <w:rsid w:val="00D73302"/>
    <w:rsid w:val="00D82B96"/>
    <w:rsid w:val="00D91CB4"/>
    <w:rsid w:val="00DC220F"/>
    <w:rsid w:val="00DC4D30"/>
    <w:rsid w:val="00DD29CA"/>
    <w:rsid w:val="00DD4A6F"/>
    <w:rsid w:val="00E31F89"/>
    <w:rsid w:val="00E3307C"/>
    <w:rsid w:val="00E4297F"/>
    <w:rsid w:val="00E4527F"/>
    <w:rsid w:val="00E645CC"/>
    <w:rsid w:val="00E66FA5"/>
    <w:rsid w:val="00E8090A"/>
    <w:rsid w:val="00EE3347"/>
    <w:rsid w:val="00F1217A"/>
    <w:rsid w:val="00F706CD"/>
    <w:rsid w:val="00F85D36"/>
    <w:rsid w:val="00FA614C"/>
    <w:rsid w:val="00FD01B3"/>
    <w:rsid w:val="00FD6A92"/>
    <w:rsid w:val="00FE25EA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4F23"/>
  <w15:docId w15:val="{4B338586-4570-4D9B-A3C3-9A341F7A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AE0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aliases w:val="Título 1_SN"/>
    <w:basedOn w:val="Normal"/>
    <w:next w:val="Normal"/>
    <w:link w:val="Ttulo1Car"/>
    <w:uiPriority w:val="9"/>
    <w:qFormat/>
    <w:rsid w:val="002D0AE0"/>
    <w:pPr>
      <w:keepNext/>
      <w:keepLines/>
      <w:spacing w:before="24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D0AE0"/>
    <w:pPr>
      <w:spacing w:after="0" w:line="240" w:lineRule="auto"/>
    </w:pPr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505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562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05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562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05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5622"/>
    <w:rPr>
      <w:rFonts w:ascii="Times New Roman" w:hAnsi="Times New Roman"/>
      <w:sz w:val="24"/>
    </w:rPr>
  </w:style>
  <w:style w:type="character" w:customStyle="1" w:styleId="Ttulo1Car">
    <w:name w:val="Título 1 Car"/>
    <w:aliases w:val="Título 1_SN Car"/>
    <w:basedOn w:val="Fuentedeprrafopredeter"/>
    <w:link w:val="Ttulo1"/>
    <w:uiPriority w:val="9"/>
    <w:rsid w:val="002D0AE0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TtuloTDC">
    <w:name w:val="TOC Heading"/>
    <w:basedOn w:val="Ttulo1"/>
    <w:next w:val="Normal"/>
    <w:uiPriority w:val="39"/>
    <w:unhideWhenUsed/>
    <w:rsid w:val="00450F51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F1E36"/>
    <w:pPr>
      <w:tabs>
        <w:tab w:val="left" w:pos="660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qFormat/>
    <w:rsid w:val="00865DC0"/>
    <w:rPr>
      <w:rFonts w:ascii="Times New Roman" w:hAnsi="Times New Roman"/>
      <w:color w:val="3333FF"/>
      <w:sz w:val="24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0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0F51"/>
    <w:rPr>
      <w:rFonts w:ascii="Tahoma" w:hAnsi="Tahoma" w:cs="Tahoma"/>
      <w:sz w:val="16"/>
      <w:szCs w:val="16"/>
    </w:rPr>
  </w:style>
  <w:style w:type="paragraph" w:customStyle="1" w:styleId="TituloNoIndice">
    <w:name w:val="Titulo_NoIndice"/>
    <w:basedOn w:val="Normal"/>
    <w:next w:val="Normal"/>
    <w:link w:val="TituloNoIndiceCar"/>
    <w:qFormat/>
    <w:rsid w:val="002D0AE0"/>
    <w:pPr>
      <w:spacing w:before="240"/>
    </w:pPr>
    <w:rPr>
      <w:b/>
      <w:sz w:val="32"/>
      <w:szCs w:val="32"/>
    </w:rPr>
  </w:style>
  <w:style w:type="paragraph" w:customStyle="1" w:styleId="Titulo1Numerado">
    <w:name w:val="Titulo1_Numerado"/>
    <w:basedOn w:val="Ttulo1"/>
    <w:next w:val="Normal"/>
    <w:link w:val="Titulo1NumeradoCar"/>
    <w:qFormat/>
    <w:rsid w:val="002D0AE0"/>
    <w:pPr>
      <w:numPr>
        <w:numId w:val="14"/>
      </w:numPr>
    </w:pPr>
  </w:style>
  <w:style w:type="character" w:customStyle="1" w:styleId="TituloNoIndiceCar">
    <w:name w:val="Titulo_NoIndice Car"/>
    <w:basedOn w:val="Fuentedeprrafopredeter"/>
    <w:link w:val="TituloNoIndice"/>
    <w:rsid w:val="002D0AE0"/>
    <w:rPr>
      <w:rFonts w:ascii="Times New Roman" w:hAnsi="Times New Roman"/>
      <w:b/>
      <w:sz w:val="32"/>
      <w:szCs w:val="32"/>
    </w:rPr>
  </w:style>
  <w:style w:type="paragraph" w:customStyle="1" w:styleId="Titulo2Numerado">
    <w:name w:val="Titulo2_Numerado"/>
    <w:basedOn w:val="Titulo1Numerado"/>
    <w:next w:val="Normal"/>
    <w:link w:val="Titulo2NumeradoCar"/>
    <w:qFormat/>
    <w:rsid w:val="000F1E36"/>
    <w:pPr>
      <w:numPr>
        <w:ilvl w:val="1"/>
        <w:numId w:val="16"/>
      </w:numPr>
      <w:outlineLvl w:val="1"/>
    </w:pPr>
    <w:rPr>
      <w:sz w:val="28"/>
    </w:rPr>
  </w:style>
  <w:style w:type="character" w:customStyle="1" w:styleId="Titulo1NumeradoCar">
    <w:name w:val="Titulo1_Numerado Car"/>
    <w:basedOn w:val="Ttulo1Car"/>
    <w:link w:val="Titulo1Numerado"/>
    <w:rsid w:val="002D0AE0"/>
    <w:rPr>
      <w:rFonts w:ascii="Times New Roman" w:eastAsiaTheme="majorEastAsia" w:hAnsi="Times New Roman" w:cstheme="majorBidi"/>
      <w:b/>
      <w:bCs/>
      <w:sz w:val="32"/>
      <w:szCs w:val="28"/>
    </w:rPr>
  </w:style>
  <w:style w:type="paragraph" w:customStyle="1" w:styleId="Titulo3Numerado">
    <w:name w:val="Titulo3_Numerado"/>
    <w:basedOn w:val="Titulo1Numerado"/>
    <w:next w:val="Normal"/>
    <w:link w:val="Titulo3NumeradoCar"/>
    <w:qFormat/>
    <w:rsid w:val="000F1E36"/>
    <w:pPr>
      <w:numPr>
        <w:ilvl w:val="2"/>
        <w:numId w:val="16"/>
      </w:numPr>
      <w:spacing w:line="276" w:lineRule="auto"/>
      <w:outlineLvl w:val="2"/>
    </w:pPr>
    <w:rPr>
      <w:sz w:val="28"/>
    </w:rPr>
  </w:style>
  <w:style w:type="character" w:customStyle="1" w:styleId="Titulo2NumeradoCar">
    <w:name w:val="Titulo2_Numerado Car"/>
    <w:basedOn w:val="Titulo1NumeradoCar"/>
    <w:link w:val="Titulo2Numerado"/>
    <w:rsid w:val="000F1E3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itulo3NumeradoCar">
    <w:name w:val="Titulo3_Numerado Car"/>
    <w:basedOn w:val="Titulo1NumeradoCar"/>
    <w:link w:val="Titulo3Numerado"/>
    <w:rsid w:val="000F1E3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EndNoteBibliographyTitle">
    <w:name w:val="EndNote Bibliography Title"/>
    <w:basedOn w:val="Normal"/>
    <w:link w:val="EndNoteBibliographyTitleCar"/>
    <w:rsid w:val="003F42C3"/>
    <w:pPr>
      <w:spacing w:after="0"/>
      <w:jc w:val="center"/>
    </w:pPr>
    <w:rPr>
      <w:rFonts w:cs="Times New Roman"/>
      <w:noProof/>
      <w:lang w:val="en-US"/>
    </w:rPr>
  </w:style>
  <w:style w:type="character" w:customStyle="1" w:styleId="EndNoteBibliographyTitleCar">
    <w:name w:val="EndNote Bibliography Title Car"/>
    <w:basedOn w:val="Fuentedeprrafopredeter"/>
    <w:link w:val="EndNoteBibliographyTitle"/>
    <w:rsid w:val="003F42C3"/>
    <w:rPr>
      <w:rFonts w:ascii="Times New Roman" w:hAnsi="Times New Roman" w:cs="Times New Roman"/>
      <w:noProof/>
      <w:sz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3F42C3"/>
    <w:pPr>
      <w:spacing w:line="240" w:lineRule="auto"/>
    </w:pPr>
    <w:rPr>
      <w:rFonts w:cs="Times New Roman"/>
      <w:noProof/>
      <w:lang w:val="en-US"/>
    </w:rPr>
  </w:style>
  <w:style w:type="character" w:customStyle="1" w:styleId="EndNoteBibliographyCar">
    <w:name w:val="EndNote Bibliography Car"/>
    <w:basedOn w:val="Fuentedeprrafopredeter"/>
    <w:link w:val="EndNoteBibliography"/>
    <w:rsid w:val="003F42C3"/>
    <w:rPr>
      <w:rFonts w:ascii="Times New Roman" w:hAnsi="Times New Roman" w:cs="Times New Roman"/>
      <w:noProof/>
      <w:sz w:val="24"/>
      <w:lang w:val="en-US"/>
    </w:rPr>
  </w:style>
  <w:style w:type="paragraph" w:styleId="Descripcin">
    <w:name w:val="caption"/>
    <w:aliases w:val="INDEPEND"/>
    <w:basedOn w:val="Normal"/>
    <w:next w:val="Normal"/>
    <w:link w:val="DescripcinCar"/>
    <w:rsid w:val="0003056D"/>
    <w:pPr>
      <w:spacing w:before="120" w:after="120"/>
      <w:ind w:left="113" w:right="113"/>
    </w:pPr>
    <w:rPr>
      <w:rFonts w:eastAsia="Times New Roman" w:cs="Times New Roman"/>
      <w:bCs/>
      <w:lang w:val="es-ES_tradnl" w:eastAsia="es-UY"/>
    </w:rPr>
  </w:style>
  <w:style w:type="paragraph" w:customStyle="1" w:styleId="TituloIlustracinTabla">
    <w:name w:val="Titulo_Ilustración_Tabla"/>
    <w:basedOn w:val="Descripcin"/>
    <w:next w:val="Normal"/>
    <w:link w:val="TituloIlustracinTablaCar"/>
    <w:qFormat/>
    <w:rsid w:val="0003056D"/>
    <w:pPr>
      <w:spacing w:before="0" w:after="0" w:line="240" w:lineRule="auto"/>
      <w:jc w:val="center"/>
    </w:pPr>
    <w:rPr>
      <w:sz w:val="20"/>
    </w:rPr>
  </w:style>
  <w:style w:type="character" w:customStyle="1" w:styleId="DescripcinCar">
    <w:name w:val="Descripción Car"/>
    <w:aliases w:val="INDEPEND Car"/>
    <w:basedOn w:val="Fuentedeprrafopredeter"/>
    <w:link w:val="Descripcin"/>
    <w:rsid w:val="0003056D"/>
    <w:rPr>
      <w:rFonts w:ascii="Times New Roman" w:eastAsia="Times New Roman" w:hAnsi="Times New Roman" w:cs="Times New Roman"/>
      <w:bCs/>
      <w:sz w:val="24"/>
      <w:lang w:val="es-ES_tradnl" w:eastAsia="es-UY"/>
    </w:rPr>
  </w:style>
  <w:style w:type="character" w:customStyle="1" w:styleId="TituloIlustracinTablaCar">
    <w:name w:val="Titulo_Ilustración_Tabla Car"/>
    <w:basedOn w:val="DescripcinCar"/>
    <w:link w:val="TituloIlustracinTabla"/>
    <w:rsid w:val="0003056D"/>
    <w:rPr>
      <w:rFonts w:ascii="Times New Roman" w:eastAsia="Times New Roman" w:hAnsi="Times New Roman" w:cs="Times New Roman"/>
      <w:bCs/>
      <w:sz w:val="20"/>
      <w:lang w:val="es-ES_tradnl" w:eastAsia="es-UY"/>
    </w:rPr>
  </w:style>
  <w:style w:type="paragraph" w:styleId="TDC2">
    <w:name w:val="toc 2"/>
    <w:basedOn w:val="Normal"/>
    <w:next w:val="Normal"/>
    <w:autoRedefine/>
    <w:uiPriority w:val="39"/>
    <w:unhideWhenUsed/>
    <w:rsid w:val="000F1E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F1E36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C6312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ti\Downloads\PlantillaDocumentacionObligatorio_BD1%20Publica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D167CC2BC44C4983200AC36A123CD3" ma:contentTypeVersion="15" ma:contentTypeDescription="Crear nuevo documento." ma:contentTypeScope="" ma:versionID="491c7869e8f440a68770de3c320875d7">
  <xsd:schema xmlns:xsd="http://www.w3.org/2001/XMLSchema" xmlns:xs="http://www.w3.org/2001/XMLSchema" xmlns:p="http://schemas.microsoft.com/office/2006/metadata/properties" xmlns:ns2="542dba5c-57c0-4be9-83a0-2eb54b249ad7" xmlns:ns3="5d198164-e75b-4636-a018-76cbeb3b6dcd" targetNamespace="http://schemas.microsoft.com/office/2006/metadata/properties" ma:root="true" ma:fieldsID="ea575b8bf2bc7c8d2330200f0ce00e31" ns2:_="" ns3:_="">
    <xsd:import namespace="542dba5c-57c0-4be9-83a0-2eb54b249ad7"/>
    <xsd:import namespace="5d198164-e75b-4636-a018-76cbeb3b6d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2dba5c-57c0-4be9-83a0-2eb54b249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f7f2bf-5573-42e3-b28f-b9b09d720d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98164-e75b-4636-a018-76cbeb3b6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34c4ed3-1810-42a9-8a44-20affd6968a3}" ma:internalName="TaxCatchAll" ma:showField="CatchAllData" ma:web="5d198164-e75b-4636-a018-76cbeb3b6d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2dba5c-57c0-4be9-83a0-2eb54b249ad7">
      <Terms xmlns="http://schemas.microsoft.com/office/infopath/2007/PartnerControls"/>
    </lcf76f155ced4ddcb4097134ff3c332f>
    <TaxCatchAll xmlns="5d198164-e75b-4636-a018-76cbeb3b6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FEA6D3-0EB8-4B98-B2EC-84924226F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2dba5c-57c0-4be9-83a0-2eb54b249ad7"/>
    <ds:schemaRef ds:uri="5d198164-e75b-4636-a018-76cbeb3b6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CDF58C-60F2-4BEA-8CDD-2C27CA2C4B07}">
  <ds:schemaRefs>
    <ds:schemaRef ds:uri="http://schemas.microsoft.com/office/2006/metadata/properties"/>
    <ds:schemaRef ds:uri="http://schemas.microsoft.com/office/infopath/2007/PartnerControls"/>
    <ds:schemaRef ds:uri="542dba5c-57c0-4be9-83a0-2eb54b249ad7"/>
    <ds:schemaRef ds:uri="5d198164-e75b-4636-a018-76cbeb3b6dcd"/>
  </ds:schemaRefs>
</ds:datastoreItem>
</file>

<file path=customXml/itemProps3.xml><?xml version="1.0" encoding="utf-8"?>
<ds:datastoreItem xmlns:ds="http://schemas.openxmlformats.org/officeDocument/2006/customXml" ds:itemID="{27B5E431-11C8-4E01-87A5-386E9C438B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CD3499-51D0-43DD-A39E-7CB3068F3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PlantillaDocumentacionObligatorio_BD1 Publicar</Template>
  <TotalTime>357</TotalTime>
  <Pages>21</Pages>
  <Words>3053</Words>
  <Characters>16797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Brito</dc:creator>
  <cp:lastModifiedBy>Santiago Brito</cp:lastModifiedBy>
  <cp:revision>98</cp:revision>
  <dcterms:created xsi:type="dcterms:W3CDTF">2025-09-21T20:03:00Z</dcterms:created>
  <dcterms:modified xsi:type="dcterms:W3CDTF">2025-11-18T22:53:00Z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0x0101003CD167CC2BC44C4983200AC36A123CD3</vt:lpwstr>
  </property>
  <property fmtid="{D5CDD505-2E9C-101B-9397-08002B2CF9AE}" pid="3" name="MediaServiceImageTags">
    <vt:lpwstr/>
  </property>
</Properties>
</file>